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8B29D3" w14:textId="18F83EFA" w:rsidR="0001445B" w:rsidRDefault="0035702A" w:rsidP="00594B60">
      <w:pPr>
        <w:spacing w:line="276" w:lineRule="auto"/>
        <w:rPr>
          <w:rFonts w:ascii="Jost* Heavy" w:hAnsi="Jost* Heavy" w:cs="Times New Roman"/>
          <w:b/>
          <w:bCs/>
          <w:sz w:val="28"/>
          <w:szCs w:val="28"/>
        </w:rPr>
      </w:pPr>
      <w:r w:rsidRPr="0035702A">
        <w:rPr>
          <w:rFonts w:ascii="Jost* Heavy" w:hAnsi="Jost* Heavy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694AA28" wp14:editId="65D9EBBF">
                <wp:simplePos x="0" y="0"/>
                <wp:positionH relativeFrom="column">
                  <wp:posOffset>4350385</wp:posOffset>
                </wp:positionH>
                <wp:positionV relativeFrom="paragraph">
                  <wp:posOffset>0</wp:posOffset>
                </wp:positionV>
                <wp:extent cx="2360930" cy="482600"/>
                <wp:effectExtent l="0" t="0" r="9525" b="0"/>
                <wp:wrapSquare wrapText="bothSides"/>
                <wp:docPr id="24088224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82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FB9089" w14:textId="11BBCDDF" w:rsidR="0035702A" w:rsidRDefault="0035702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94AA28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342.55pt;margin-top:0;width:185.9pt;height:38pt;z-index:25166950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" stroked="f">
                <v:textbox>
                  <w:txbxContent>
                    <w:p w14:paraId="1DFB9089" w14:textId="11BBCDDF" w:rsidR="0035702A" w:rsidRDefault="0035702A"/>
                  </w:txbxContent>
                </v:textbox>
                <w10:wrap type="square"/>
              </v:shape>
            </w:pict>
          </mc:Fallback>
        </mc:AlternateContent>
      </w:r>
      <w:r w:rsidR="0001445B" w:rsidRPr="0001445B">
        <w:rPr>
          <w:rFonts w:ascii="Jost* Heavy" w:hAnsi="Jost* Heavy" w:cs="Times New Roman"/>
          <w:b/>
          <w:bCs/>
          <w:noProof/>
          <w:sz w:val="28"/>
          <w:szCs w:val="28"/>
          <w:lang w:eastAsia="fr-FR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25B8234" wp14:editId="1D0E5DDA">
                <wp:simplePos x="0" y="0"/>
                <wp:positionH relativeFrom="column">
                  <wp:posOffset>-385445</wp:posOffset>
                </wp:positionH>
                <wp:positionV relativeFrom="paragraph">
                  <wp:posOffset>1270</wp:posOffset>
                </wp:positionV>
                <wp:extent cx="4472305" cy="796290"/>
                <wp:effectExtent l="0" t="0" r="4445" b="381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2305" cy="796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2A26C6" w14:textId="77777777" w:rsidR="0001445B" w:rsidRPr="002050DA" w:rsidRDefault="0001445B" w:rsidP="0001445B">
                            <w:pPr>
                              <w:spacing w:line="276" w:lineRule="auto"/>
                              <w:rPr>
                                <w:rFonts w:ascii="Jost* Heavy" w:hAnsi="Jost* Heavy" w:cs="Times New Roman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2050DA">
                              <w:rPr>
                                <w:rFonts w:ascii="Jost* Heavy" w:hAnsi="Jost* Heavy" w:cs="Times New Roman"/>
                                <w:b/>
                                <w:bCs/>
                                <w:sz w:val="48"/>
                                <w:szCs w:val="48"/>
                              </w:rPr>
                              <w:t>DIRECTION TECHNIQUE</w:t>
                            </w:r>
                          </w:p>
                          <w:p w14:paraId="4ECB4B58" w14:textId="5227B3D0" w:rsidR="0001445B" w:rsidRDefault="0001445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5B8234" id="_x0000_s1027" type="#_x0000_t202" style="position:absolute;margin-left:-30.35pt;margin-top:.1pt;width:352.15pt;height:62.7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" stroked="f">
                <v:textbox>
                  <w:txbxContent>
                    <w:p w14:paraId="582A26C6" w14:textId="77777777" w:rsidR="0001445B" w:rsidRPr="002050DA" w:rsidRDefault="0001445B" w:rsidP="0001445B">
                      <w:pPr>
                        <w:spacing w:line="276" w:lineRule="auto"/>
                        <w:rPr>
                          <w:rFonts w:ascii="Jost* Heavy" w:hAnsi="Jost* Heavy" w:cs="Times New Roman"/>
                          <w:b/>
                          <w:bCs/>
                          <w:sz w:val="48"/>
                          <w:szCs w:val="48"/>
                        </w:rPr>
                      </w:pPr>
                      <w:r w:rsidRPr="002050DA">
                        <w:rPr>
                          <w:rFonts w:ascii="Jost* Heavy" w:hAnsi="Jost* Heavy" w:cs="Times New Roman"/>
                          <w:b/>
                          <w:bCs/>
                          <w:sz w:val="48"/>
                          <w:szCs w:val="48"/>
                        </w:rPr>
                        <w:t>DIRECTION TECHNIQUE</w:t>
                      </w:r>
                    </w:p>
                    <w:p w14:paraId="4ECB4B58" w14:textId="5227B3D0" w:rsidR="0001445B" w:rsidRDefault="0001445B"/>
                  </w:txbxContent>
                </v:textbox>
                <w10:wrap type="square"/>
              </v:shape>
            </w:pict>
          </mc:Fallback>
        </mc:AlternateContent>
      </w:r>
    </w:p>
    <w:p w14:paraId="0276FAC6" w14:textId="007812C7" w:rsidR="00CC411E" w:rsidRDefault="00CC411E" w:rsidP="0029622B">
      <w:pPr>
        <w:spacing w:line="360" w:lineRule="auto"/>
        <w:jc w:val="both"/>
        <w:rPr>
          <w:rFonts w:ascii="Jost* Heavy" w:hAnsi="Jost* Heavy" w:cs="Times New Roman"/>
          <w:b/>
          <w:bCs/>
          <w:sz w:val="28"/>
          <w:szCs w:val="28"/>
        </w:rPr>
      </w:pPr>
    </w:p>
    <w:p w14:paraId="0E07A66F" w14:textId="3A2DA1C0" w:rsidR="00CC411E" w:rsidRDefault="00A61D39" w:rsidP="0029622B">
      <w:pPr>
        <w:spacing w:line="360" w:lineRule="auto"/>
        <w:jc w:val="both"/>
        <w:rPr>
          <w:rFonts w:ascii="Jost* Heavy" w:hAnsi="Jost* Heavy" w:cs="Times New Roman"/>
          <w:b/>
          <w:bCs/>
          <w:sz w:val="28"/>
          <w:szCs w:val="28"/>
        </w:rPr>
      </w:pPr>
      <w:r w:rsidRPr="00EF220B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16D930E" wp14:editId="61D4167B">
                <wp:simplePos x="0" y="0"/>
                <wp:positionH relativeFrom="margin">
                  <wp:posOffset>54610</wp:posOffset>
                </wp:positionH>
                <wp:positionV relativeFrom="paragraph">
                  <wp:posOffset>682625</wp:posOffset>
                </wp:positionV>
                <wp:extent cx="6141720" cy="1873250"/>
                <wp:effectExtent l="0" t="0" r="0" b="0"/>
                <wp:wrapSquare wrapText="bothSides"/>
                <wp:docPr id="8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1720" cy="1873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lc="http://schemas.openxmlformats.org/drawingml/2006/lockedCanvas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67933B" w14:textId="68CA29C3" w:rsidR="00CC411E" w:rsidRPr="00CC411E" w:rsidRDefault="00CC411E" w:rsidP="00CC411E">
                            <w:pPr>
                              <w:jc w:val="center"/>
                              <w:rPr>
                                <w:rFonts w:ascii="Jost* Heavy" w:hAnsi="Jost* Heavy"/>
                                <w:b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CC411E">
                              <w:rPr>
                                <w:rFonts w:ascii="Jost* Heavy" w:hAnsi="Jost* Heavy"/>
                                <w:b/>
                                <w:color w:val="0070C0"/>
                                <w:sz w:val="56"/>
                                <w:szCs w:val="56"/>
                              </w:rPr>
                              <w:t xml:space="preserve">CHARTE DE MANAGEMENT DES PROJETS INFORMATIQUES </w:t>
                            </w:r>
                            <w:r w:rsidR="003567AF">
                              <w:rPr>
                                <w:rFonts w:ascii="Jost* Heavy" w:hAnsi="Jost* Heavy"/>
                                <w:b/>
                                <w:color w:val="0070C0"/>
                                <w:sz w:val="56"/>
                                <w:szCs w:val="56"/>
                              </w:rPr>
                              <w:t>DE</w:t>
                            </w:r>
                            <w:r w:rsidRPr="00CC411E">
                              <w:rPr>
                                <w:rFonts w:ascii="Jost* Heavy" w:hAnsi="Jost* Heavy"/>
                                <w:b/>
                                <w:color w:val="0070C0"/>
                                <w:sz w:val="56"/>
                                <w:szCs w:val="56"/>
                              </w:rPr>
                              <w:t xml:space="preserve"> L’ACSI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D930E" id="Zone de texte 8" o:spid="_x0000_s1028" type="#_x0000_t202" style="position:absolute;left:0;text-align:left;margin-left:4.3pt;margin-top:53.75pt;width:483.6pt;height:147.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" filled="f" stroked="f">
                <v:textbox>
                  <w:txbxContent>
                    <w:p w14:paraId="7067933B" w14:textId="68CA29C3" w:rsidR="00CC411E" w:rsidRPr="00CC411E" w:rsidRDefault="00CC411E" w:rsidP="00CC411E">
                      <w:pPr>
                        <w:jc w:val="center"/>
                        <w:rPr>
                          <w:rFonts w:ascii="Jost* Heavy" w:hAnsi="Jost* Heavy"/>
                          <w:b/>
                          <w:color w:val="0070C0"/>
                          <w:sz w:val="56"/>
                          <w:szCs w:val="56"/>
                        </w:rPr>
                      </w:pPr>
                      <w:r w:rsidRPr="00CC411E">
                        <w:rPr>
                          <w:rFonts w:ascii="Jost* Heavy" w:hAnsi="Jost* Heavy"/>
                          <w:b/>
                          <w:color w:val="0070C0"/>
                          <w:sz w:val="56"/>
                          <w:szCs w:val="56"/>
                        </w:rPr>
                        <w:t xml:space="preserve">CHARTE DE MANAGEMENT DES PROJETS INFORMATIQUES </w:t>
                      </w:r>
                      <w:r w:rsidR="003567AF">
                        <w:rPr>
                          <w:rFonts w:ascii="Jost* Heavy" w:hAnsi="Jost* Heavy"/>
                          <w:b/>
                          <w:color w:val="0070C0"/>
                          <w:sz w:val="56"/>
                          <w:szCs w:val="56"/>
                        </w:rPr>
                        <w:t>DE</w:t>
                      </w:r>
                      <w:r w:rsidRPr="00CC411E">
                        <w:rPr>
                          <w:rFonts w:ascii="Jost* Heavy" w:hAnsi="Jost* Heavy"/>
                          <w:b/>
                          <w:color w:val="0070C0"/>
                          <w:sz w:val="56"/>
                          <w:szCs w:val="56"/>
                        </w:rPr>
                        <w:t xml:space="preserve"> L’ACSI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5FD5EBE" w14:textId="528B2DD9" w:rsidR="00CC411E" w:rsidRDefault="00CC411E" w:rsidP="0029622B">
      <w:pPr>
        <w:spacing w:line="360" w:lineRule="auto"/>
        <w:jc w:val="both"/>
        <w:rPr>
          <w:rFonts w:ascii="Jost* Heavy" w:hAnsi="Jost* Heavy" w:cs="Times New Roman"/>
          <w:b/>
          <w:bCs/>
          <w:sz w:val="28"/>
          <w:szCs w:val="28"/>
        </w:rPr>
      </w:pPr>
    </w:p>
    <w:p w14:paraId="5212EC8A" w14:textId="635B4F2F" w:rsidR="00CC411E" w:rsidRDefault="00CC411E" w:rsidP="0029622B">
      <w:pPr>
        <w:spacing w:line="360" w:lineRule="auto"/>
        <w:jc w:val="both"/>
        <w:rPr>
          <w:rFonts w:ascii="Jost* Heavy" w:hAnsi="Jost* Heavy" w:cs="Times New Roman"/>
          <w:b/>
          <w:bCs/>
          <w:sz w:val="28"/>
          <w:szCs w:val="28"/>
        </w:rPr>
      </w:pPr>
    </w:p>
    <w:p w14:paraId="6EC36AA4" w14:textId="3F29CC38" w:rsidR="00CC411E" w:rsidRDefault="00CC411E" w:rsidP="0029622B">
      <w:pPr>
        <w:spacing w:line="360" w:lineRule="auto"/>
        <w:jc w:val="both"/>
        <w:rPr>
          <w:rFonts w:ascii="Jost* Heavy" w:hAnsi="Jost* Heavy" w:cs="Times New Roman"/>
          <w:b/>
          <w:bCs/>
          <w:sz w:val="28"/>
          <w:szCs w:val="28"/>
        </w:rPr>
      </w:pPr>
    </w:p>
    <w:p w14:paraId="5A551B86" w14:textId="523E7C72" w:rsidR="00596CD7" w:rsidRDefault="00596CD7" w:rsidP="0029622B">
      <w:pPr>
        <w:spacing w:line="360" w:lineRule="auto"/>
        <w:jc w:val="both"/>
        <w:rPr>
          <w:rFonts w:ascii="Jost* Heavy" w:hAnsi="Jost* Heavy" w:cs="Times New Roman"/>
          <w:b/>
          <w:bCs/>
          <w:sz w:val="28"/>
          <w:szCs w:val="28"/>
        </w:rPr>
      </w:pPr>
    </w:p>
    <w:p w14:paraId="3F35341C" w14:textId="5EF93800" w:rsidR="00596CD7" w:rsidRDefault="00596CD7" w:rsidP="0029622B">
      <w:pPr>
        <w:spacing w:line="360" w:lineRule="auto"/>
        <w:jc w:val="both"/>
        <w:rPr>
          <w:rFonts w:ascii="Jost* Heavy" w:hAnsi="Jost* Heavy" w:cs="Times New Roman"/>
          <w:b/>
          <w:bCs/>
          <w:sz w:val="28"/>
          <w:szCs w:val="28"/>
        </w:rPr>
      </w:pPr>
    </w:p>
    <w:p w14:paraId="2D7DE5C3" w14:textId="496903CE" w:rsidR="00596CD7" w:rsidRDefault="00596CD7" w:rsidP="0029622B">
      <w:pPr>
        <w:spacing w:line="360" w:lineRule="auto"/>
        <w:jc w:val="both"/>
        <w:rPr>
          <w:rFonts w:ascii="Jost* Heavy" w:hAnsi="Jost* Heavy" w:cs="Times New Roman"/>
          <w:b/>
          <w:bCs/>
          <w:sz w:val="28"/>
          <w:szCs w:val="28"/>
        </w:rPr>
      </w:pPr>
    </w:p>
    <w:p w14:paraId="3A535AEC" w14:textId="4F8AB9CD" w:rsidR="00596CD7" w:rsidRDefault="00596CD7" w:rsidP="0029622B">
      <w:pPr>
        <w:spacing w:line="360" w:lineRule="auto"/>
        <w:jc w:val="both"/>
        <w:rPr>
          <w:rFonts w:ascii="Jost* Heavy" w:hAnsi="Jost* Heavy" w:cs="Times New Roman"/>
          <w:b/>
          <w:bCs/>
          <w:sz w:val="28"/>
          <w:szCs w:val="28"/>
        </w:rPr>
      </w:pPr>
    </w:p>
    <w:p w14:paraId="1D614D56" w14:textId="17F680EA" w:rsidR="00596CD7" w:rsidRDefault="00596CD7" w:rsidP="0029622B">
      <w:pPr>
        <w:spacing w:line="360" w:lineRule="auto"/>
        <w:jc w:val="both"/>
        <w:rPr>
          <w:rFonts w:ascii="Jost* Heavy" w:hAnsi="Jost* Heavy" w:cs="Times New Roman"/>
          <w:b/>
          <w:bCs/>
          <w:sz w:val="28"/>
          <w:szCs w:val="28"/>
        </w:rPr>
      </w:pPr>
    </w:p>
    <w:p w14:paraId="1DC7AB8C" w14:textId="54E16F00" w:rsidR="00596CD7" w:rsidRDefault="00A61D39" w:rsidP="0029622B">
      <w:pPr>
        <w:spacing w:line="360" w:lineRule="auto"/>
        <w:jc w:val="both"/>
        <w:rPr>
          <w:rFonts w:ascii="Jost* Heavy" w:hAnsi="Jost* Heavy" w:cs="Times New Roman"/>
          <w:b/>
          <w:bCs/>
          <w:sz w:val="28"/>
          <w:szCs w:val="28"/>
        </w:rPr>
      </w:pPr>
      <w:r>
        <w:rPr>
          <w:rFonts w:ascii="Jost* Heavy" w:hAnsi="Jost* Heavy" w:cs="Times New Roman"/>
          <w:b/>
          <w:bCs/>
        </w:rPr>
        <w:t xml:space="preserve">                                                                                                                        </w:t>
      </w:r>
      <w:r w:rsidR="00305845">
        <w:rPr>
          <w:rFonts w:ascii="Jost* Heavy" w:hAnsi="Jost* Heavy" w:cs="Times New Roman"/>
          <w:b/>
          <w:bCs/>
        </w:rPr>
        <w:t>JUIN</w:t>
      </w:r>
      <w:r w:rsidRPr="002E1E23">
        <w:rPr>
          <w:rFonts w:ascii="Jost* Heavy" w:hAnsi="Jost* Heavy" w:cs="Times New Roman"/>
          <w:b/>
          <w:bCs/>
        </w:rPr>
        <w:t xml:space="preserve"> 202</w:t>
      </w:r>
      <w:r w:rsidR="00305845">
        <w:rPr>
          <w:rFonts w:ascii="Jost* Heavy" w:hAnsi="Jost* Heavy" w:cs="Times New Roman"/>
          <w:b/>
          <w:bCs/>
        </w:rPr>
        <w:t>4</w:t>
      </w:r>
    </w:p>
    <w:p w14:paraId="58DA4F22" w14:textId="5D141784" w:rsidR="00596CD7" w:rsidRDefault="00596CD7" w:rsidP="0029622B">
      <w:pPr>
        <w:spacing w:line="360" w:lineRule="auto"/>
        <w:jc w:val="both"/>
        <w:rPr>
          <w:rFonts w:ascii="Jost* Heavy" w:hAnsi="Jost* Heavy" w:cs="Times New Roman"/>
          <w:b/>
          <w:bCs/>
          <w:sz w:val="28"/>
          <w:szCs w:val="28"/>
        </w:rPr>
      </w:pPr>
    </w:p>
    <w:p w14:paraId="7DACFE89" w14:textId="196F7B3F" w:rsidR="00596CD7" w:rsidRPr="002E1E23" w:rsidRDefault="00B40E08" w:rsidP="0029622B">
      <w:pPr>
        <w:spacing w:line="360" w:lineRule="auto"/>
        <w:jc w:val="both"/>
        <w:rPr>
          <w:rFonts w:ascii="Jost* Heavy" w:hAnsi="Jost* Heavy" w:cs="Times New Roman"/>
          <w:b/>
          <w:bCs/>
        </w:rPr>
      </w:pPr>
      <w:r>
        <w:rPr>
          <w:rFonts w:ascii="Jost* Heavy" w:hAnsi="Jost* Heavy" w:cs="Times New Roman"/>
          <w:b/>
          <w:bCs/>
        </w:rPr>
        <w:t xml:space="preserve">                                                                                                                      </w:t>
      </w:r>
    </w:p>
    <w:p w14:paraId="74C8E952" w14:textId="55EE97A1" w:rsidR="00FE6C1D" w:rsidRPr="00107CA4" w:rsidRDefault="00FE6C1D" w:rsidP="00FE6C1D">
      <w:pPr>
        <w:spacing w:line="360" w:lineRule="auto"/>
        <w:jc w:val="both"/>
        <w:rPr>
          <w:rFonts w:ascii="Jost* Heavy" w:hAnsi="Jost* Heavy" w:cs="Times New Roman"/>
          <w:b/>
          <w:bCs/>
        </w:rPr>
      </w:pPr>
      <w:r>
        <w:rPr>
          <w:rFonts w:ascii="Jost* Heavy" w:hAnsi="Jost* Heavy" w:cs="Times New Roman"/>
          <w:b/>
          <w:bCs/>
        </w:rPr>
        <w:t xml:space="preserve">                                                                                                                            </w:t>
      </w:r>
    </w:p>
    <w:p w14:paraId="5AABE0D4" w14:textId="09A86949" w:rsidR="00FE6C1D" w:rsidRDefault="00FE6C1D" w:rsidP="00FE6C1D">
      <w:pPr>
        <w:pStyle w:val="Titre1"/>
        <w:ind w:left="0" w:firstLine="0"/>
        <w:rPr>
          <w:rFonts w:ascii="Jost* Heavy" w:hAnsi="Jost* Heavy"/>
          <w:sz w:val="28"/>
          <w:szCs w:val="28"/>
        </w:rPr>
      </w:pPr>
    </w:p>
    <w:p w14:paraId="0EDD108B" w14:textId="75CBA5D2" w:rsidR="00FE6C1D" w:rsidRDefault="00FE6C1D" w:rsidP="00FE6C1D">
      <w:pPr>
        <w:pStyle w:val="Titre1"/>
        <w:ind w:left="720" w:firstLine="0"/>
        <w:rPr>
          <w:rFonts w:ascii="Jost* Heavy" w:hAnsi="Jost* Heavy"/>
          <w:sz w:val="28"/>
          <w:szCs w:val="28"/>
        </w:rPr>
      </w:pPr>
    </w:p>
    <w:p w14:paraId="51D04AB5" w14:textId="77777777" w:rsidR="00FE6C1D" w:rsidRDefault="00FE6C1D" w:rsidP="00FE6C1D">
      <w:pPr>
        <w:rPr>
          <w:lang w:eastAsia="fr-FR"/>
        </w:rPr>
      </w:pPr>
    </w:p>
    <w:p w14:paraId="3ECEF405" w14:textId="77777777" w:rsidR="00FE6C1D" w:rsidRDefault="00FE6C1D" w:rsidP="00FE6C1D">
      <w:pPr>
        <w:rPr>
          <w:lang w:eastAsia="fr-FR"/>
        </w:rPr>
      </w:pPr>
    </w:p>
    <w:p w14:paraId="24743DBB" w14:textId="77777777" w:rsidR="00FE6C1D" w:rsidRDefault="00FE6C1D" w:rsidP="00FE6C1D">
      <w:pPr>
        <w:rPr>
          <w:lang w:eastAsia="fr-FR"/>
        </w:rPr>
      </w:pPr>
    </w:p>
    <w:p w14:paraId="1A710794" w14:textId="77777777" w:rsidR="00FE6C1D" w:rsidRDefault="00FE6C1D" w:rsidP="00FE6C1D">
      <w:pPr>
        <w:rPr>
          <w:lang w:eastAsia="fr-FR"/>
        </w:rPr>
      </w:pPr>
    </w:p>
    <w:p w14:paraId="7D3C67AB" w14:textId="77777777" w:rsidR="00FE6C1D" w:rsidRDefault="00FE6C1D" w:rsidP="00FE6C1D">
      <w:pPr>
        <w:rPr>
          <w:lang w:eastAsia="fr-FR"/>
        </w:rPr>
      </w:pPr>
    </w:p>
    <w:p w14:paraId="11620016" w14:textId="77777777" w:rsidR="00FE6C1D" w:rsidRDefault="00FE6C1D" w:rsidP="00FE6C1D">
      <w:pPr>
        <w:rPr>
          <w:lang w:eastAsia="fr-FR"/>
        </w:rPr>
      </w:pPr>
    </w:p>
    <w:p w14:paraId="77AA144B" w14:textId="77777777" w:rsidR="00FE6C1D" w:rsidRPr="008B6456" w:rsidRDefault="00FE6C1D" w:rsidP="00FE6C1D">
      <w:pPr>
        <w:rPr>
          <w:sz w:val="36"/>
          <w:szCs w:val="36"/>
          <w:lang w:eastAsia="fr-FR"/>
        </w:rPr>
      </w:pPr>
      <w:r>
        <w:rPr>
          <w:rFonts w:ascii="Jost* Heavy" w:hAnsi="Jost* Heavy"/>
          <w:noProof/>
          <w:color w:val="FFFFFF" w:themeColor="background1"/>
          <w:sz w:val="32"/>
          <w:szCs w:val="32"/>
        </w:rPr>
        <w:t xml:space="preserve">CAHIER </w:t>
      </w:r>
    </w:p>
    <w:p w14:paraId="52D98C50" w14:textId="77777777" w:rsidR="00FE6C1D" w:rsidRDefault="00FE6C1D" w:rsidP="00FE6C1D">
      <w:pPr>
        <w:rPr>
          <w:lang w:eastAsia="fr-FR"/>
        </w:rPr>
      </w:pPr>
    </w:p>
    <w:p w14:paraId="7EE8B7B2" w14:textId="77777777" w:rsidR="00FE6C1D" w:rsidRDefault="00FE6C1D" w:rsidP="00FE6C1D">
      <w:pPr>
        <w:rPr>
          <w:lang w:eastAsia="fr-FR"/>
        </w:rPr>
      </w:pPr>
      <w:r w:rsidRPr="008B6456">
        <w:rPr>
          <w:rFonts w:ascii="Jost* Heavy" w:hAnsi="Jost* Heavy"/>
          <w:noProof/>
          <w:color w:val="FFFFFF" w:themeColor="background1"/>
          <w:sz w:val="32"/>
          <w:szCs w:val="32"/>
          <w:lang w:eastAsia="fr-FR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0109FB5E" wp14:editId="59C7CC27">
                <wp:simplePos x="0" y="0"/>
                <wp:positionH relativeFrom="column">
                  <wp:posOffset>-455433</wp:posOffset>
                </wp:positionH>
                <wp:positionV relativeFrom="paragraph">
                  <wp:posOffset>447647</wp:posOffset>
                </wp:positionV>
                <wp:extent cx="7271799" cy="516255"/>
                <wp:effectExtent l="0" t="0" r="24765" b="17145"/>
                <wp:wrapSquare wrapText="bothSides"/>
                <wp:docPr id="4049946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71799" cy="516255"/>
                        </a:xfrm>
                        <a:prstGeom prst="rect">
                          <a:avLst/>
                        </a:prstGeom>
                        <a:solidFill>
                          <a:srgbClr val="339966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F3915B" w14:textId="3F7F651B" w:rsidR="00FE6C1D" w:rsidRPr="00FE6C1D" w:rsidRDefault="00FE6C1D" w:rsidP="00FE6C1D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FE6C1D">
                              <w:rPr>
                                <w:rFonts w:ascii="Jost* Heavy" w:hAnsi="Jost* Heavy"/>
                                <w:b/>
                                <w:color w:val="FFFFFF" w:themeColor="background1"/>
                                <w:sz w:val="40"/>
                                <w:szCs w:val="40"/>
                              </w:rPr>
                              <w:t>DOSSIER DE REALISATION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09FB5E" id="_x0000_s1029" type="#_x0000_t202" style="position:absolute;margin-left:-35.85pt;margin-top:35.25pt;width:572.6pt;height:40.6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" fillcolor="#396">
                <v:textbox>
                  <w:txbxContent>
                    <w:p w14:paraId="5AF3915B" w14:textId="3F7F651B" w:rsidR="00FE6C1D" w:rsidRPr="00FE6C1D" w:rsidRDefault="00FE6C1D" w:rsidP="00FE6C1D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FE6C1D">
                        <w:rPr>
                          <w:rFonts w:ascii="Jost* Heavy" w:hAnsi="Jost* Heavy"/>
                          <w:b/>
                          <w:color w:val="FFFFFF" w:themeColor="background1"/>
                          <w:sz w:val="40"/>
                          <w:szCs w:val="40"/>
                        </w:rPr>
                        <w:t>DOSSIER DE REALISATION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0DC1150" w14:textId="77777777" w:rsidR="00FE6C1D" w:rsidRDefault="00FE6C1D" w:rsidP="00FE6C1D">
      <w:pPr>
        <w:rPr>
          <w:lang w:eastAsia="fr-FR"/>
        </w:rPr>
      </w:pPr>
    </w:p>
    <w:p w14:paraId="55910865" w14:textId="77777777" w:rsidR="00FE6C1D" w:rsidRDefault="00FE6C1D" w:rsidP="00FE6C1D">
      <w:pPr>
        <w:rPr>
          <w:lang w:eastAsia="fr-FR"/>
        </w:rPr>
      </w:pPr>
    </w:p>
    <w:p w14:paraId="50F23D9B" w14:textId="77777777" w:rsidR="00BB7804" w:rsidRDefault="00BB7804" w:rsidP="00FE6C1D">
      <w:pPr>
        <w:pBdr>
          <w:top w:val="nil"/>
          <w:left w:val="nil"/>
          <w:bottom w:val="nil"/>
          <w:right w:val="nil"/>
          <w:between w:val="nil"/>
        </w:pBdr>
        <w:rPr>
          <w:lang w:eastAsia="fr-FR"/>
        </w:rPr>
      </w:pPr>
    </w:p>
    <w:p w14:paraId="3C51F61B" w14:textId="77777777" w:rsidR="00BB7804" w:rsidRDefault="00BB7804" w:rsidP="00FE6C1D">
      <w:pPr>
        <w:pBdr>
          <w:top w:val="nil"/>
          <w:left w:val="nil"/>
          <w:bottom w:val="nil"/>
          <w:right w:val="nil"/>
          <w:between w:val="nil"/>
        </w:pBdr>
        <w:rPr>
          <w:rFonts w:ascii="Candara" w:hAnsi="Candara"/>
          <w:smallCaps/>
          <w:color w:val="009EE0"/>
          <w:sz w:val="44"/>
          <w:szCs w:val="36"/>
        </w:rPr>
      </w:pPr>
    </w:p>
    <w:p w14:paraId="20E61926" w14:textId="78324A1B" w:rsidR="00FE6C1D" w:rsidRPr="002D3B8E" w:rsidRDefault="00C57DD5" w:rsidP="00FE6C1D">
      <w:pPr>
        <w:pBdr>
          <w:top w:val="nil"/>
          <w:left w:val="nil"/>
          <w:bottom w:val="nil"/>
          <w:right w:val="nil"/>
          <w:between w:val="nil"/>
        </w:pBdr>
        <w:rPr>
          <w:rFonts w:ascii="Candara" w:hAnsi="Candara"/>
          <w:smallCaps/>
          <w:color w:val="009EE0"/>
          <w:sz w:val="44"/>
          <w:szCs w:val="36"/>
        </w:rPr>
      </w:pPr>
      <w:r w:rsidRPr="002D3B8E">
        <w:rPr>
          <w:rFonts w:ascii="Candara" w:hAnsi="Candara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3BDCE12" wp14:editId="507DE442">
                <wp:simplePos x="0" y="0"/>
                <wp:positionH relativeFrom="page">
                  <wp:posOffset>1537335</wp:posOffset>
                </wp:positionH>
                <wp:positionV relativeFrom="page">
                  <wp:posOffset>1441948</wp:posOffset>
                </wp:positionV>
                <wp:extent cx="4207510" cy="590330"/>
                <wp:effectExtent l="0" t="0" r="21590" b="19685"/>
                <wp:wrapSquare wrapText="bothSides"/>
                <wp:docPr id="16" name="Rectangle: Rounded Corners 15">
                  <a:extLst xmlns:a="http://schemas.openxmlformats.org/drawingml/2006/main">
                    <a:ext uri="{FF2B5EF4-FFF2-40B4-BE49-F238E27FC236}">
                      <a16:creationId xmlns:a16="http://schemas.microsoft.com/office/drawing/2014/main" id="{C194FFFF-E3F9-44BA-8D09-AACD087BE1E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7510" cy="590330"/>
                        </a:xfrm>
                        <a:prstGeom prst="roundRect">
                          <a:avLst>
                            <a:gd name="adj" fmla="val 26471"/>
                          </a:avLst>
                        </a:prstGeom>
                        <a:solidFill>
                          <a:srgbClr val="439B69"/>
                        </a:solidFill>
                        <a:ln w="12700" cap="flat" cmpd="sng" algn="ctr">
                          <a:solidFill>
                            <a:srgbClr val="62BD8A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22EECA6" w14:textId="7F146CCB" w:rsidR="00FE6C1D" w:rsidRPr="006F6ECC" w:rsidRDefault="00C57DD5" w:rsidP="00FE6C1D">
                            <w:pPr>
                              <w:jc w:val="center"/>
                              <w:rPr>
                                <w:rFonts w:ascii="Open Sans" w:eastAsia="+mn-ea" w:hAnsi="Open Sans" w:cs="Open Sans"/>
                                <w:b/>
                                <w:bCs/>
                                <w:color w:val="FFFFFF" w:themeColor="background1"/>
                                <w:kern w:val="24"/>
                                <w:sz w:val="36"/>
                                <w:szCs w:val="36"/>
                                <w:lang w:val="fr-BE"/>
                              </w:rPr>
                            </w:pPr>
                            <w:r w:rsidRPr="006F6ECC">
                              <w:rPr>
                                <w:rFonts w:ascii="Jost* Heavy" w:hAnsi="Jost* Heavy"/>
                                <w:b/>
                                <w:color w:val="FFFFFF" w:themeColor="background1"/>
                                <w:sz w:val="40"/>
                                <w:szCs w:val="40"/>
                              </w:rPr>
                              <w:t>DOSSIER DE REALISATION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BDCE12" id="Rectangle: Rounded Corners 15" o:spid="_x0000_s1030" style="position:absolute;margin-left:121.05pt;margin-top:113.55pt;width:331.3pt;height:46.5pt;z-index:251667456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middle" arcsize="1734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" fillcolor="#439b69" strokecolor="#62bd8a" strokeweight="1pt">
                <v:stroke joinstyle="miter"/>
                <v:textbox>
                  <w:txbxContent>
                    <w:p w14:paraId="722EECA6" w14:textId="7F146CCB" w:rsidR="00FE6C1D" w:rsidRPr="006F6ECC" w:rsidRDefault="00C57DD5" w:rsidP="00FE6C1D">
                      <w:pPr>
                        <w:jc w:val="center"/>
                        <w:rPr>
                          <w:rFonts w:ascii="Open Sans" w:eastAsia="+mn-ea" w:hAnsi="Open Sans" w:cs="Open Sans"/>
                          <w:b/>
                          <w:bCs/>
                          <w:color w:val="FFFFFF" w:themeColor="background1"/>
                          <w:kern w:val="24"/>
                          <w:sz w:val="36"/>
                          <w:szCs w:val="36"/>
                          <w:lang w:val="fr-BE"/>
                        </w:rPr>
                      </w:pPr>
                      <w:r w:rsidRPr="006F6ECC">
                        <w:rPr>
                          <w:rFonts w:ascii="Jost* Heavy" w:hAnsi="Jost* Heavy"/>
                          <w:b/>
                          <w:color w:val="FFFFFF" w:themeColor="background1"/>
                          <w:sz w:val="40"/>
                          <w:szCs w:val="40"/>
                        </w:rPr>
                        <w:t>DOSSIER DE REALISATION</w:t>
                      </w:r>
                    </w:p>
                  </w:txbxContent>
                </v:textbox>
                <w10:wrap type="square" anchorx="page" anchory="page"/>
              </v:roundrect>
            </w:pict>
          </mc:Fallback>
        </mc:AlternateContent>
      </w:r>
    </w:p>
    <w:tbl>
      <w:tblPr>
        <w:tblW w:w="9180" w:type="dxa"/>
        <w:tblLook w:val="04A0" w:firstRow="1" w:lastRow="0" w:firstColumn="1" w:lastColumn="0" w:noHBand="0" w:noVBand="1"/>
      </w:tblPr>
      <w:tblGrid>
        <w:gridCol w:w="3060"/>
        <w:gridCol w:w="3060"/>
        <w:gridCol w:w="3060"/>
      </w:tblGrid>
      <w:tr w:rsidR="00FE6C1D" w:rsidRPr="009D1296" w14:paraId="07E7191B" w14:textId="77777777" w:rsidTr="00540B8A">
        <w:trPr>
          <w:trHeight w:val="420"/>
        </w:trPr>
        <w:tc>
          <w:tcPr>
            <w:tcW w:w="3060" w:type="dxa"/>
            <w:tcBorders>
              <w:top w:val="nil"/>
              <w:left w:val="nil"/>
              <w:bottom w:val="single" w:sz="4" w:space="0" w:color="62BD8A"/>
              <w:right w:val="nil"/>
            </w:tcBorders>
            <w:shd w:val="clear" w:color="auto" w:fill="439B69"/>
            <w:noWrap/>
            <w:vAlign w:val="center"/>
            <w:hideMark/>
          </w:tcPr>
          <w:p w14:paraId="365F8991" w14:textId="77777777" w:rsidR="00FE6C1D" w:rsidRPr="009D1296" w:rsidRDefault="00FE6C1D" w:rsidP="00540B8A">
            <w:pPr>
              <w:jc w:val="center"/>
              <w:rPr>
                <w:rFonts w:ascii="Open Sans" w:eastAsia="Times New Roman" w:hAnsi="Open Sans" w:cs="Open Sans"/>
                <w:b/>
                <w:bCs/>
                <w:color w:val="FFFFFF" w:themeColor="background1"/>
                <w:sz w:val="24"/>
              </w:rPr>
            </w:pPr>
            <w:r w:rsidRPr="009D1296">
              <w:rPr>
                <w:rFonts w:ascii="Open Sans" w:eastAsia="Times New Roman" w:hAnsi="Open Sans" w:cs="Open Sans"/>
                <w:b/>
                <w:bCs/>
                <w:color w:val="FFFFFF" w:themeColor="background1"/>
                <w:sz w:val="24"/>
              </w:rPr>
              <w:t>Nom / Code projet</w:t>
            </w:r>
          </w:p>
        </w:tc>
        <w:tc>
          <w:tcPr>
            <w:tcW w:w="6120" w:type="dxa"/>
            <w:gridSpan w:val="2"/>
            <w:tcBorders>
              <w:top w:val="single" w:sz="4" w:space="0" w:color="43A569"/>
              <w:left w:val="single" w:sz="4" w:space="0" w:color="43A569"/>
              <w:bottom w:val="single" w:sz="4" w:space="0" w:color="43A569"/>
              <w:right w:val="single" w:sz="4" w:space="0" w:color="43A569"/>
            </w:tcBorders>
            <w:shd w:val="clear" w:color="000000" w:fill="E2EFDA"/>
            <w:noWrap/>
            <w:vAlign w:val="center"/>
            <w:hideMark/>
          </w:tcPr>
          <w:p w14:paraId="0A2D5373" w14:textId="0B6A0748" w:rsidR="00FE6C1D" w:rsidRPr="009D1296" w:rsidRDefault="00305845" w:rsidP="00540B8A">
            <w:pPr>
              <w:jc w:val="center"/>
              <w:rPr>
                <w:rFonts w:ascii="Open Sans" w:eastAsia="Times New Roman" w:hAnsi="Open Sans" w:cs="Open Sans"/>
                <w:b/>
                <w:bCs/>
                <w:color w:val="000000"/>
                <w:sz w:val="24"/>
              </w:rPr>
            </w:pPr>
            <w:r>
              <w:rPr>
                <w:rFonts w:ascii="Open Sans" w:eastAsia="Times New Roman" w:hAnsi="Open Sans" w:cs="Open Sans"/>
                <w:b/>
                <w:bCs/>
                <w:color w:val="000000"/>
                <w:sz w:val="24"/>
              </w:rPr>
              <w:t>G</w:t>
            </w:r>
            <w:r w:rsidR="00664A49">
              <w:rPr>
                <w:rFonts w:ascii="Open Sans" w:eastAsia="Times New Roman" w:hAnsi="Open Sans" w:cs="Open Sans"/>
                <w:b/>
                <w:bCs/>
                <w:color w:val="000000"/>
                <w:sz w:val="24"/>
              </w:rPr>
              <w:t xml:space="preserve">ESTION </w:t>
            </w:r>
            <w:r>
              <w:rPr>
                <w:rFonts w:ascii="Open Sans" w:eastAsia="Times New Roman" w:hAnsi="Open Sans" w:cs="Open Sans"/>
                <w:b/>
                <w:bCs/>
                <w:color w:val="000000"/>
                <w:sz w:val="24"/>
              </w:rPr>
              <w:t>E</w:t>
            </w:r>
            <w:r w:rsidR="00664A49">
              <w:rPr>
                <w:rFonts w:ascii="Open Sans" w:eastAsia="Times New Roman" w:hAnsi="Open Sans" w:cs="Open Sans"/>
                <w:b/>
                <w:bCs/>
                <w:color w:val="000000"/>
                <w:sz w:val="24"/>
              </w:rPr>
              <w:t xml:space="preserve">LECTRONIQUE DES </w:t>
            </w:r>
            <w:r>
              <w:rPr>
                <w:rFonts w:ascii="Open Sans" w:eastAsia="Times New Roman" w:hAnsi="Open Sans" w:cs="Open Sans"/>
                <w:b/>
                <w:bCs/>
                <w:color w:val="000000"/>
                <w:sz w:val="24"/>
              </w:rPr>
              <w:t>D</w:t>
            </w:r>
            <w:r w:rsidR="00664A49">
              <w:rPr>
                <w:rFonts w:ascii="Open Sans" w:eastAsia="Times New Roman" w:hAnsi="Open Sans" w:cs="Open Sans"/>
                <w:b/>
                <w:bCs/>
                <w:color w:val="000000"/>
                <w:sz w:val="24"/>
              </w:rPr>
              <w:t>OCUMENTS</w:t>
            </w:r>
          </w:p>
        </w:tc>
      </w:tr>
      <w:tr w:rsidR="00FE6C1D" w:rsidRPr="009D1296" w14:paraId="0A7198CA" w14:textId="77777777" w:rsidTr="00540B8A">
        <w:trPr>
          <w:trHeight w:val="283"/>
        </w:trPr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47BAC85F" w14:textId="77777777" w:rsidR="00FE6C1D" w:rsidRPr="009D1296" w:rsidRDefault="00FE6C1D" w:rsidP="00540B8A">
            <w:pPr>
              <w:jc w:val="center"/>
              <w:rPr>
                <w:rFonts w:ascii="Open Sans" w:eastAsia="Times New Roman" w:hAnsi="Open Sans" w:cs="Open Sans"/>
                <w:b/>
                <w:bCs/>
                <w:color w:val="FFFFFF" w:themeColor="background1"/>
                <w:sz w:val="24"/>
              </w:rPr>
            </w:pPr>
          </w:p>
        </w:tc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63A5BAC1" w14:textId="77777777" w:rsidR="00FE6C1D" w:rsidRPr="009D1296" w:rsidRDefault="00FE6C1D" w:rsidP="00540B8A">
            <w:pPr>
              <w:rPr>
                <w:rFonts w:ascii="Open Sans" w:eastAsia="Times New Roman" w:hAnsi="Open Sans" w:cs="Open Sans"/>
                <w:b/>
                <w:bCs/>
                <w:color w:val="000000"/>
                <w:sz w:val="24"/>
              </w:rPr>
            </w:pPr>
            <w:r w:rsidRPr="009D1296">
              <w:rPr>
                <w:rFonts w:ascii="Open Sans" w:eastAsia="Times New Roman" w:hAnsi="Open Sans" w:cs="Open Sans"/>
                <w:b/>
                <w:bCs/>
                <w:color w:val="000000"/>
                <w:sz w:val="24"/>
              </w:rPr>
              <w:t> </w:t>
            </w:r>
          </w:p>
        </w:tc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67FA5A93" w14:textId="77777777" w:rsidR="00FE6C1D" w:rsidRPr="009D1296" w:rsidRDefault="00FE6C1D" w:rsidP="00540B8A">
            <w:pPr>
              <w:rPr>
                <w:rFonts w:ascii="Open Sans" w:eastAsia="Times New Roman" w:hAnsi="Open Sans" w:cs="Open Sans"/>
                <w:b/>
                <w:bCs/>
                <w:color w:val="000000"/>
                <w:sz w:val="24"/>
              </w:rPr>
            </w:pPr>
            <w:r w:rsidRPr="009D1296">
              <w:rPr>
                <w:rFonts w:ascii="Open Sans" w:eastAsia="Times New Roman" w:hAnsi="Open Sans" w:cs="Open Sans"/>
                <w:b/>
                <w:bCs/>
                <w:color w:val="000000"/>
                <w:sz w:val="24"/>
              </w:rPr>
              <w:t> </w:t>
            </w:r>
          </w:p>
        </w:tc>
      </w:tr>
      <w:tr w:rsidR="00FE6C1D" w:rsidRPr="009D1296" w14:paraId="7D96BAD0" w14:textId="77777777" w:rsidTr="00540B8A">
        <w:trPr>
          <w:trHeight w:val="420"/>
        </w:trPr>
        <w:tc>
          <w:tcPr>
            <w:tcW w:w="3060" w:type="dxa"/>
            <w:tcBorders>
              <w:top w:val="nil"/>
              <w:left w:val="nil"/>
              <w:bottom w:val="single" w:sz="4" w:space="0" w:color="62BD8A"/>
              <w:right w:val="single" w:sz="4" w:space="0" w:color="62BD8A"/>
            </w:tcBorders>
            <w:shd w:val="clear" w:color="auto" w:fill="439B69"/>
            <w:noWrap/>
            <w:vAlign w:val="center"/>
            <w:hideMark/>
          </w:tcPr>
          <w:p w14:paraId="42FF39A0" w14:textId="77777777" w:rsidR="00FE6C1D" w:rsidRPr="009D1296" w:rsidRDefault="00FE6C1D" w:rsidP="00540B8A">
            <w:pPr>
              <w:jc w:val="center"/>
              <w:rPr>
                <w:rFonts w:ascii="Open Sans" w:eastAsia="Times New Roman" w:hAnsi="Open Sans" w:cs="Open Sans"/>
                <w:b/>
                <w:bCs/>
                <w:color w:val="FFFFFF" w:themeColor="background1"/>
                <w:sz w:val="24"/>
              </w:rPr>
            </w:pPr>
            <w:r w:rsidRPr="009D1296">
              <w:rPr>
                <w:rFonts w:ascii="Open Sans" w:eastAsia="Times New Roman" w:hAnsi="Open Sans" w:cs="Open Sans"/>
                <w:b/>
                <w:bCs/>
                <w:color w:val="FFFFFF" w:themeColor="background1"/>
                <w:sz w:val="24"/>
              </w:rPr>
              <w:t>Référence</w:t>
            </w:r>
          </w:p>
        </w:tc>
        <w:tc>
          <w:tcPr>
            <w:tcW w:w="6120" w:type="dxa"/>
            <w:gridSpan w:val="2"/>
            <w:tcBorders>
              <w:top w:val="single" w:sz="4" w:space="0" w:color="43A569"/>
              <w:left w:val="single" w:sz="4" w:space="0" w:color="43A569"/>
              <w:bottom w:val="single" w:sz="4" w:space="0" w:color="43A569"/>
              <w:right w:val="single" w:sz="4" w:space="0" w:color="43A569"/>
            </w:tcBorders>
            <w:shd w:val="clear" w:color="000000" w:fill="E2EFDA"/>
            <w:noWrap/>
            <w:vAlign w:val="center"/>
            <w:hideMark/>
          </w:tcPr>
          <w:p w14:paraId="54528A76" w14:textId="569C3FA2" w:rsidR="00FE6C1D" w:rsidRPr="009D1296" w:rsidRDefault="00305845" w:rsidP="00540B8A">
            <w:pPr>
              <w:jc w:val="center"/>
              <w:rPr>
                <w:rFonts w:ascii="Open Sans" w:eastAsia="Times New Roman" w:hAnsi="Open Sans" w:cs="Open Sans"/>
                <w:b/>
                <w:bCs/>
                <w:color w:val="000000"/>
                <w:sz w:val="24"/>
              </w:rPr>
            </w:pPr>
            <w:r>
              <w:rPr>
                <w:rFonts w:ascii="Open Sans" w:eastAsia="Times New Roman" w:hAnsi="Open Sans" w:cs="Open Sans"/>
                <w:b/>
                <w:bCs/>
                <w:color w:val="000000"/>
                <w:sz w:val="24"/>
              </w:rPr>
              <w:t>GED 2024</w:t>
            </w:r>
          </w:p>
        </w:tc>
      </w:tr>
      <w:tr w:rsidR="00FE6C1D" w:rsidRPr="009D1296" w14:paraId="3056248E" w14:textId="77777777" w:rsidTr="00540B8A">
        <w:trPr>
          <w:trHeight w:val="283"/>
        </w:trPr>
        <w:tc>
          <w:tcPr>
            <w:tcW w:w="918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1A89B7A0" w14:textId="77777777" w:rsidR="00FE6C1D" w:rsidRPr="009D1296" w:rsidRDefault="00FE6C1D" w:rsidP="00540B8A">
            <w:pPr>
              <w:jc w:val="center"/>
              <w:rPr>
                <w:rFonts w:ascii="Open Sans" w:eastAsia="Times New Roman" w:hAnsi="Open Sans" w:cs="Open Sans"/>
                <w:b/>
                <w:bCs/>
                <w:sz w:val="18"/>
                <w:szCs w:val="18"/>
              </w:rPr>
            </w:pPr>
            <w:r w:rsidRPr="009D1296">
              <w:rPr>
                <w:rFonts w:ascii="Open Sans" w:eastAsia="Times New Roman" w:hAnsi="Open Sans" w:cs="Open Sans"/>
                <w:b/>
                <w:bCs/>
                <w:sz w:val="18"/>
                <w:szCs w:val="18"/>
              </w:rPr>
              <w:t>[A quelle stratégie, objectif stratégique, portfolio ou programme, le projet est-il affilié ?]</w:t>
            </w:r>
          </w:p>
        </w:tc>
      </w:tr>
      <w:tr w:rsidR="00FE6C1D" w:rsidRPr="009D1296" w14:paraId="14696BBD" w14:textId="77777777" w:rsidTr="00540B8A">
        <w:trPr>
          <w:trHeight w:val="420"/>
        </w:trPr>
        <w:tc>
          <w:tcPr>
            <w:tcW w:w="3060" w:type="dxa"/>
            <w:tcBorders>
              <w:top w:val="nil"/>
              <w:left w:val="nil"/>
              <w:bottom w:val="single" w:sz="4" w:space="0" w:color="62BD8A"/>
              <w:right w:val="single" w:sz="4" w:space="0" w:color="62BD8A"/>
            </w:tcBorders>
            <w:shd w:val="clear" w:color="auto" w:fill="439B69"/>
            <w:noWrap/>
            <w:vAlign w:val="center"/>
            <w:hideMark/>
          </w:tcPr>
          <w:p w14:paraId="73C53499" w14:textId="77777777" w:rsidR="00FE6C1D" w:rsidRPr="009D1296" w:rsidRDefault="00FE6C1D" w:rsidP="00540B8A">
            <w:pPr>
              <w:jc w:val="center"/>
              <w:rPr>
                <w:rFonts w:ascii="Open Sans" w:eastAsia="Times New Roman" w:hAnsi="Open Sans" w:cs="Open Sans"/>
                <w:b/>
                <w:bCs/>
                <w:color w:val="FFFFFF" w:themeColor="background1"/>
                <w:sz w:val="24"/>
              </w:rPr>
            </w:pPr>
            <w:r w:rsidRPr="009D1296">
              <w:rPr>
                <w:rFonts w:ascii="Open Sans" w:eastAsia="Times New Roman" w:hAnsi="Open Sans" w:cs="Open Sans"/>
                <w:b/>
                <w:bCs/>
                <w:color w:val="FFFFFF" w:themeColor="background1"/>
                <w:sz w:val="24"/>
              </w:rPr>
              <w:t>Chef de projet</w:t>
            </w:r>
          </w:p>
        </w:tc>
        <w:tc>
          <w:tcPr>
            <w:tcW w:w="6120" w:type="dxa"/>
            <w:gridSpan w:val="2"/>
            <w:tcBorders>
              <w:top w:val="single" w:sz="4" w:space="0" w:color="43A569"/>
              <w:left w:val="single" w:sz="4" w:space="0" w:color="43A569"/>
              <w:bottom w:val="single" w:sz="4" w:space="0" w:color="43A569"/>
              <w:right w:val="single" w:sz="4" w:space="0" w:color="43A569"/>
            </w:tcBorders>
            <w:shd w:val="clear" w:color="000000" w:fill="E2EFDA"/>
            <w:noWrap/>
            <w:vAlign w:val="center"/>
            <w:hideMark/>
          </w:tcPr>
          <w:p w14:paraId="6F7FC9B1" w14:textId="77777777" w:rsidR="00FE6C1D" w:rsidRPr="009D1296" w:rsidRDefault="00FE6C1D" w:rsidP="00540B8A">
            <w:pPr>
              <w:jc w:val="center"/>
              <w:rPr>
                <w:rFonts w:ascii="Open Sans" w:eastAsia="Times New Roman" w:hAnsi="Open Sans" w:cs="Open Sans"/>
                <w:b/>
                <w:bCs/>
                <w:color w:val="000000"/>
                <w:sz w:val="24"/>
              </w:rPr>
            </w:pPr>
          </w:p>
        </w:tc>
      </w:tr>
      <w:tr w:rsidR="00FE6C1D" w:rsidRPr="009D1296" w14:paraId="1327B5C4" w14:textId="77777777" w:rsidTr="00540B8A">
        <w:trPr>
          <w:trHeight w:val="283"/>
        </w:trPr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2B56DC72" w14:textId="77777777" w:rsidR="00FE6C1D" w:rsidRPr="009D1296" w:rsidRDefault="00FE6C1D" w:rsidP="00540B8A">
            <w:pPr>
              <w:jc w:val="center"/>
              <w:rPr>
                <w:rFonts w:ascii="Open Sans" w:eastAsia="Times New Roman" w:hAnsi="Open Sans" w:cs="Open Sans"/>
                <w:b/>
                <w:bCs/>
                <w:color w:val="FFFFFF" w:themeColor="background1"/>
                <w:sz w:val="24"/>
              </w:rPr>
            </w:pPr>
          </w:p>
        </w:tc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3E53D064" w14:textId="77777777" w:rsidR="00FE6C1D" w:rsidRPr="009D1296" w:rsidRDefault="00FE6C1D" w:rsidP="00540B8A">
            <w:pPr>
              <w:rPr>
                <w:rFonts w:ascii="Open Sans" w:eastAsia="Times New Roman" w:hAnsi="Open Sans" w:cs="Open Sans"/>
                <w:b/>
                <w:bCs/>
                <w:color w:val="000000"/>
                <w:sz w:val="24"/>
              </w:rPr>
            </w:pPr>
            <w:r w:rsidRPr="009D1296">
              <w:rPr>
                <w:rFonts w:ascii="Open Sans" w:eastAsia="Times New Roman" w:hAnsi="Open Sans" w:cs="Open Sans"/>
                <w:b/>
                <w:bCs/>
                <w:color w:val="000000"/>
                <w:sz w:val="24"/>
              </w:rPr>
              <w:t> </w:t>
            </w:r>
          </w:p>
        </w:tc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306E510A" w14:textId="77777777" w:rsidR="00FE6C1D" w:rsidRPr="009D1296" w:rsidRDefault="00FE6C1D" w:rsidP="00540B8A">
            <w:pPr>
              <w:rPr>
                <w:rFonts w:ascii="Open Sans" w:eastAsia="Times New Roman" w:hAnsi="Open Sans" w:cs="Open Sans"/>
                <w:b/>
                <w:bCs/>
                <w:color w:val="000000"/>
                <w:sz w:val="24"/>
              </w:rPr>
            </w:pPr>
            <w:r w:rsidRPr="009D1296">
              <w:rPr>
                <w:rFonts w:ascii="Open Sans" w:eastAsia="Times New Roman" w:hAnsi="Open Sans" w:cs="Open Sans"/>
                <w:b/>
                <w:bCs/>
                <w:color w:val="000000"/>
                <w:sz w:val="24"/>
              </w:rPr>
              <w:t> </w:t>
            </w:r>
          </w:p>
        </w:tc>
      </w:tr>
      <w:tr w:rsidR="00FE6C1D" w:rsidRPr="009D1296" w14:paraId="2B43C6E6" w14:textId="77777777" w:rsidTr="00540B8A">
        <w:trPr>
          <w:trHeight w:val="420"/>
        </w:trPr>
        <w:tc>
          <w:tcPr>
            <w:tcW w:w="3060" w:type="dxa"/>
            <w:tcBorders>
              <w:top w:val="nil"/>
              <w:left w:val="nil"/>
              <w:bottom w:val="single" w:sz="4" w:space="0" w:color="62BD8A"/>
              <w:right w:val="single" w:sz="4" w:space="0" w:color="62BD8A"/>
            </w:tcBorders>
            <w:shd w:val="clear" w:color="auto" w:fill="439B69"/>
            <w:noWrap/>
            <w:vAlign w:val="center"/>
            <w:hideMark/>
          </w:tcPr>
          <w:p w14:paraId="7574DE77" w14:textId="77777777" w:rsidR="00FE6C1D" w:rsidRPr="009D1296" w:rsidRDefault="00FE6C1D" w:rsidP="00540B8A">
            <w:pPr>
              <w:jc w:val="center"/>
              <w:rPr>
                <w:rFonts w:ascii="Open Sans" w:eastAsia="Times New Roman" w:hAnsi="Open Sans" w:cs="Open Sans"/>
                <w:b/>
                <w:bCs/>
                <w:color w:val="FFFFFF" w:themeColor="background1"/>
                <w:sz w:val="24"/>
              </w:rPr>
            </w:pPr>
            <w:r w:rsidRPr="009D1296">
              <w:rPr>
                <w:rFonts w:ascii="Open Sans" w:eastAsia="Times New Roman" w:hAnsi="Open Sans" w:cs="Open Sans"/>
                <w:b/>
                <w:bCs/>
                <w:color w:val="FFFFFF" w:themeColor="background1"/>
                <w:sz w:val="24"/>
              </w:rPr>
              <w:t>Service/Organisation</w:t>
            </w:r>
          </w:p>
        </w:tc>
        <w:tc>
          <w:tcPr>
            <w:tcW w:w="6120" w:type="dxa"/>
            <w:gridSpan w:val="2"/>
            <w:tcBorders>
              <w:top w:val="single" w:sz="4" w:space="0" w:color="43A569"/>
              <w:left w:val="single" w:sz="4" w:space="0" w:color="43A569"/>
              <w:bottom w:val="single" w:sz="4" w:space="0" w:color="43A569"/>
              <w:right w:val="single" w:sz="4" w:space="0" w:color="43A569"/>
            </w:tcBorders>
            <w:shd w:val="clear" w:color="000000" w:fill="E2EFDA"/>
            <w:noWrap/>
            <w:vAlign w:val="center"/>
            <w:hideMark/>
          </w:tcPr>
          <w:p w14:paraId="1F877943" w14:textId="7E393F63" w:rsidR="00FE6C1D" w:rsidRPr="009D1296" w:rsidRDefault="00305845" w:rsidP="00540B8A">
            <w:pPr>
              <w:jc w:val="center"/>
              <w:rPr>
                <w:rFonts w:ascii="Open Sans" w:eastAsia="Times New Roman" w:hAnsi="Open Sans" w:cs="Open Sans"/>
                <w:b/>
                <w:bCs/>
                <w:color w:val="000000"/>
                <w:sz w:val="24"/>
              </w:rPr>
            </w:pPr>
            <w:r>
              <w:rPr>
                <w:rFonts w:ascii="Open Sans" w:eastAsia="Times New Roman" w:hAnsi="Open Sans" w:cs="Open Sans"/>
                <w:b/>
                <w:bCs/>
                <w:color w:val="000000"/>
                <w:sz w:val="24"/>
              </w:rPr>
              <w:t>DG-ASCI</w:t>
            </w:r>
          </w:p>
        </w:tc>
      </w:tr>
    </w:tbl>
    <w:p w14:paraId="62322AF0" w14:textId="77777777" w:rsidR="00FE6C1D" w:rsidRPr="009D1296" w:rsidRDefault="00FE6C1D" w:rsidP="00FE6C1D">
      <w:pPr>
        <w:rPr>
          <w:rFonts w:ascii="Open Sans" w:hAnsi="Open Sans" w:cs="Open Sans"/>
          <w:b/>
          <w:szCs w:val="18"/>
        </w:rPr>
      </w:pPr>
    </w:p>
    <w:tbl>
      <w:tblPr>
        <w:tblW w:w="9199" w:type="dxa"/>
        <w:tblBorders>
          <w:top w:val="single" w:sz="12" w:space="0" w:color="439B69"/>
          <w:left w:val="single" w:sz="12" w:space="0" w:color="439B69"/>
          <w:bottom w:val="single" w:sz="12" w:space="0" w:color="439B69"/>
          <w:right w:val="single" w:sz="12" w:space="0" w:color="439B69"/>
          <w:insideH w:val="single" w:sz="12" w:space="0" w:color="439B69"/>
          <w:insideV w:val="single" w:sz="12" w:space="0" w:color="439B69"/>
        </w:tblBorders>
        <w:tblLayout w:type="fixed"/>
        <w:tblLook w:val="0000" w:firstRow="0" w:lastRow="0" w:firstColumn="0" w:lastColumn="0" w:noHBand="0" w:noVBand="0"/>
      </w:tblPr>
      <w:tblGrid>
        <w:gridCol w:w="3111"/>
        <w:gridCol w:w="2087"/>
        <w:gridCol w:w="2580"/>
        <w:gridCol w:w="1421"/>
      </w:tblGrid>
      <w:tr w:rsidR="00FE6C1D" w:rsidRPr="009D1296" w14:paraId="7A8CD937" w14:textId="77777777" w:rsidTr="00540B8A">
        <w:trPr>
          <w:gridAfter w:val="2"/>
          <w:wAfter w:w="4001" w:type="dxa"/>
          <w:trHeight w:val="340"/>
        </w:trPr>
        <w:tc>
          <w:tcPr>
            <w:tcW w:w="3111" w:type="dxa"/>
            <w:shd w:val="clear" w:color="auto" w:fill="439B69"/>
            <w:vAlign w:val="center"/>
          </w:tcPr>
          <w:p w14:paraId="39A61AAB" w14:textId="77777777" w:rsidR="00FE6C1D" w:rsidRPr="009D1296" w:rsidRDefault="00FE6C1D" w:rsidP="00540B8A">
            <w:pPr>
              <w:jc w:val="center"/>
              <w:rPr>
                <w:rFonts w:ascii="Open Sans" w:hAnsi="Open Sans" w:cs="Open Sans"/>
                <w:szCs w:val="18"/>
              </w:rPr>
            </w:pPr>
            <w:r w:rsidRPr="009D1296">
              <w:rPr>
                <w:rFonts w:ascii="Open Sans" w:hAnsi="Open Sans" w:cs="Open Sans"/>
                <w:b/>
                <w:color w:val="FFFFFF" w:themeColor="background1"/>
                <w:sz w:val="24"/>
              </w:rPr>
              <w:lastRenderedPageBreak/>
              <w:t>Historique</w:t>
            </w:r>
          </w:p>
        </w:tc>
        <w:tc>
          <w:tcPr>
            <w:tcW w:w="2087" w:type="dxa"/>
            <w:tcBorders>
              <w:top w:val="nil"/>
              <w:right w:val="nil"/>
            </w:tcBorders>
            <w:shd w:val="clear" w:color="auto" w:fill="FFFFFF"/>
            <w:vAlign w:val="center"/>
          </w:tcPr>
          <w:p w14:paraId="3459F806" w14:textId="77777777" w:rsidR="00FE6C1D" w:rsidRPr="009D1296" w:rsidRDefault="00FE6C1D" w:rsidP="00540B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Open Sans" w:hAnsi="Open Sans" w:cs="Open Sans"/>
                <w:szCs w:val="18"/>
                <w:highlight w:val="white"/>
              </w:rPr>
            </w:pPr>
          </w:p>
        </w:tc>
      </w:tr>
      <w:tr w:rsidR="00FE6C1D" w:rsidRPr="009D1296" w14:paraId="65C66C8A" w14:textId="77777777" w:rsidTr="00540B8A">
        <w:trPr>
          <w:trHeight w:val="340"/>
        </w:trPr>
        <w:tc>
          <w:tcPr>
            <w:tcW w:w="3111" w:type="dxa"/>
            <w:shd w:val="clear" w:color="auto" w:fill="EDEDED" w:themeFill="accent3" w:themeFillTint="33"/>
            <w:vAlign w:val="center"/>
          </w:tcPr>
          <w:p w14:paraId="0876076C" w14:textId="77777777" w:rsidR="00FE6C1D" w:rsidRPr="009D1296" w:rsidRDefault="00FE6C1D" w:rsidP="00540B8A">
            <w:pPr>
              <w:jc w:val="center"/>
              <w:rPr>
                <w:rFonts w:ascii="Open Sans" w:hAnsi="Open Sans" w:cs="Open Sans"/>
                <w:b/>
                <w:bCs/>
                <w:szCs w:val="18"/>
              </w:rPr>
            </w:pPr>
            <w:r w:rsidRPr="009D1296">
              <w:rPr>
                <w:rFonts w:ascii="Open Sans" w:hAnsi="Open Sans" w:cs="Open Sans"/>
                <w:b/>
                <w:bCs/>
                <w:szCs w:val="18"/>
              </w:rPr>
              <w:t>Version</w:t>
            </w:r>
          </w:p>
        </w:tc>
        <w:tc>
          <w:tcPr>
            <w:tcW w:w="2087" w:type="dxa"/>
            <w:shd w:val="clear" w:color="auto" w:fill="EDEDED" w:themeFill="accent3" w:themeFillTint="33"/>
            <w:vAlign w:val="center"/>
          </w:tcPr>
          <w:p w14:paraId="33077834" w14:textId="77777777" w:rsidR="00FE6C1D" w:rsidRPr="009D1296" w:rsidRDefault="00FE6C1D" w:rsidP="00540B8A">
            <w:pPr>
              <w:jc w:val="center"/>
              <w:rPr>
                <w:rFonts w:ascii="Open Sans" w:hAnsi="Open Sans" w:cs="Open Sans"/>
                <w:b/>
                <w:bCs/>
                <w:szCs w:val="18"/>
              </w:rPr>
            </w:pPr>
            <w:r w:rsidRPr="009D1296">
              <w:rPr>
                <w:rFonts w:ascii="Open Sans" w:hAnsi="Open Sans" w:cs="Open Sans"/>
                <w:b/>
                <w:bCs/>
                <w:szCs w:val="18"/>
              </w:rPr>
              <w:t>Auteur</w:t>
            </w:r>
          </w:p>
        </w:tc>
        <w:tc>
          <w:tcPr>
            <w:tcW w:w="2580" w:type="dxa"/>
            <w:shd w:val="clear" w:color="auto" w:fill="EDEDED" w:themeFill="accent3" w:themeFillTint="33"/>
            <w:vAlign w:val="center"/>
          </w:tcPr>
          <w:p w14:paraId="409B1EAF" w14:textId="77777777" w:rsidR="00FE6C1D" w:rsidRPr="009D1296" w:rsidRDefault="00FE6C1D" w:rsidP="00540B8A">
            <w:pPr>
              <w:jc w:val="center"/>
              <w:rPr>
                <w:rFonts w:ascii="Open Sans" w:hAnsi="Open Sans" w:cs="Open Sans"/>
                <w:b/>
                <w:bCs/>
                <w:szCs w:val="18"/>
              </w:rPr>
            </w:pPr>
            <w:r w:rsidRPr="009D1296">
              <w:rPr>
                <w:rFonts w:ascii="Open Sans" w:hAnsi="Open Sans" w:cs="Open Sans"/>
                <w:b/>
                <w:bCs/>
                <w:szCs w:val="18"/>
              </w:rPr>
              <w:t>Description</w:t>
            </w:r>
          </w:p>
        </w:tc>
        <w:tc>
          <w:tcPr>
            <w:tcW w:w="1421" w:type="dxa"/>
            <w:shd w:val="clear" w:color="auto" w:fill="EDEDED" w:themeFill="accent3" w:themeFillTint="33"/>
            <w:vAlign w:val="center"/>
          </w:tcPr>
          <w:p w14:paraId="19F4F778" w14:textId="77777777" w:rsidR="00FE6C1D" w:rsidRPr="009D1296" w:rsidRDefault="00FE6C1D" w:rsidP="00540B8A">
            <w:pPr>
              <w:jc w:val="center"/>
              <w:rPr>
                <w:rFonts w:ascii="Open Sans" w:hAnsi="Open Sans" w:cs="Open Sans"/>
                <w:b/>
                <w:bCs/>
                <w:szCs w:val="18"/>
              </w:rPr>
            </w:pPr>
            <w:r w:rsidRPr="009D1296">
              <w:rPr>
                <w:rFonts w:ascii="Open Sans" w:hAnsi="Open Sans" w:cs="Open Sans"/>
                <w:b/>
                <w:bCs/>
                <w:szCs w:val="18"/>
              </w:rPr>
              <w:t>Date</w:t>
            </w:r>
          </w:p>
        </w:tc>
      </w:tr>
      <w:tr w:rsidR="00FE6C1D" w:rsidRPr="009D1296" w14:paraId="4B5EDF74" w14:textId="77777777" w:rsidTr="00540B8A">
        <w:trPr>
          <w:trHeight w:val="340"/>
        </w:trPr>
        <w:tc>
          <w:tcPr>
            <w:tcW w:w="3111" w:type="dxa"/>
            <w:shd w:val="clear" w:color="auto" w:fill="auto"/>
            <w:vAlign w:val="center"/>
          </w:tcPr>
          <w:p w14:paraId="083EE1F2" w14:textId="77777777" w:rsidR="00FE6C1D" w:rsidRPr="009D1296" w:rsidRDefault="00FE6C1D" w:rsidP="00540B8A">
            <w:pPr>
              <w:rPr>
                <w:rFonts w:ascii="Open Sans" w:hAnsi="Open Sans" w:cs="Open Sans"/>
                <w:szCs w:val="18"/>
              </w:rPr>
            </w:pPr>
            <w:r w:rsidRPr="009D1296">
              <w:rPr>
                <w:rFonts w:ascii="Open Sans" w:hAnsi="Open Sans" w:cs="Open Sans"/>
                <w:szCs w:val="18"/>
              </w:rPr>
              <w:t>001</w:t>
            </w:r>
          </w:p>
        </w:tc>
        <w:tc>
          <w:tcPr>
            <w:tcW w:w="2087" w:type="dxa"/>
            <w:shd w:val="clear" w:color="auto" w:fill="auto"/>
            <w:vAlign w:val="center"/>
          </w:tcPr>
          <w:p w14:paraId="6F6EC565" w14:textId="0F8AF9E9" w:rsidR="00FE6C1D" w:rsidRPr="009D1296" w:rsidRDefault="008B54E4" w:rsidP="00540B8A">
            <w:pPr>
              <w:rPr>
                <w:rFonts w:ascii="Open Sans" w:hAnsi="Open Sans" w:cs="Open Sans"/>
                <w:szCs w:val="18"/>
              </w:rPr>
            </w:pPr>
            <w:r>
              <w:rPr>
                <w:rFonts w:ascii="Open Sans" w:hAnsi="Open Sans" w:cs="Open Sans"/>
                <w:szCs w:val="18"/>
              </w:rPr>
              <w:t>Stagiaire</w:t>
            </w:r>
          </w:p>
        </w:tc>
        <w:tc>
          <w:tcPr>
            <w:tcW w:w="2580" w:type="dxa"/>
            <w:shd w:val="clear" w:color="auto" w:fill="auto"/>
            <w:vAlign w:val="center"/>
          </w:tcPr>
          <w:p w14:paraId="0797B4A6" w14:textId="77777777" w:rsidR="00FE6C1D" w:rsidRPr="009D1296" w:rsidRDefault="00FE6C1D" w:rsidP="00540B8A">
            <w:pPr>
              <w:rPr>
                <w:rFonts w:ascii="Open Sans" w:hAnsi="Open Sans" w:cs="Open Sans"/>
                <w:szCs w:val="18"/>
              </w:rPr>
            </w:pPr>
            <w:r w:rsidRPr="009D1296">
              <w:rPr>
                <w:rFonts w:ascii="Open Sans" w:hAnsi="Open Sans" w:cs="Open Sans"/>
                <w:szCs w:val="18"/>
              </w:rPr>
              <w:t>Version initiale</w:t>
            </w:r>
          </w:p>
        </w:tc>
        <w:tc>
          <w:tcPr>
            <w:tcW w:w="1421" w:type="dxa"/>
            <w:shd w:val="clear" w:color="auto" w:fill="auto"/>
            <w:vAlign w:val="center"/>
          </w:tcPr>
          <w:p w14:paraId="61F9E8A5" w14:textId="42EFA1D3" w:rsidR="00FE6C1D" w:rsidRPr="009D1296" w:rsidRDefault="00305845" w:rsidP="00540B8A">
            <w:pPr>
              <w:rPr>
                <w:rFonts w:ascii="Open Sans" w:hAnsi="Open Sans" w:cs="Open Sans"/>
                <w:szCs w:val="18"/>
              </w:rPr>
            </w:pPr>
            <w:r>
              <w:rPr>
                <w:rFonts w:ascii="Open Sans" w:hAnsi="Open Sans" w:cs="Open Sans"/>
                <w:szCs w:val="18"/>
              </w:rPr>
              <w:t>19</w:t>
            </w:r>
            <w:r w:rsidR="00FE6C1D" w:rsidRPr="009D1296">
              <w:rPr>
                <w:rFonts w:ascii="Open Sans" w:hAnsi="Open Sans" w:cs="Open Sans"/>
                <w:szCs w:val="18"/>
              </w:rPr>
              <w:t>/0</w:t>
            </w:r>
            <w:r>
              <w:rPr>
                <w:rFonts w:ascii="Open Sans" w:hAnsi="Open Sans" w:cs="Open Sans"/>
                <w:szCs w:val="18"/>
              </w:rPr>
              <w:t>6</w:t>
            </w:r>
            <w:r w:rsidR="00FE6C1D" w:rsidRPr="009D1296">
              <w:rPr>
                <w:rFonts w:ascii="Open Sans" w:hAnsi="Open Sans" w:cs="Open Sans"/>
                <w:szCs w:val="18"/>
              </w:rPr>
              <w:t>/202</w:t>
            </w:r>
            <w:r>
              <w:rPr>
                <w:rFonts w:ascii="Open Sans" w:hAnsi="Open Sans" w:cs="Open Sans"/>
                <w:szCs w:val="18"/>
              </w:rPr>
              <w:t>4</w:t>
            </w:r>
          </w:p>
        </w:tc>
      </w:tr>
      <w:tr w:rsidR="00FE6C1D" w:rsidRPr="009D1296" w14:paraId="53171B93" w14:textId="77777777" w:rsidTr="00540B8A">
        <w:trPr>
          <w:trHeight w:val="340"/>
        </w:trPr>
        <w:tc>
          <w:tcPr>
            <w:tcW w:w="3111" w:type="dxa"/>
            <w:shd w:val="clear" w:color="auto" w:fill="auto"/>
            <w:vAlign w:val="center"/>
          </w:tcPr>
          <w:p w14:paraId="11AF32FF" w14:textId="77777777" w:rsidR="00FE6C1D" w:rsidRPr="009D1296" w:rsidRDefault="00FE6C1D" w:rsidP="00540B8A">
            <w:pPr>
              <w:rPr>
                <w:rFonts w:ascii="Open Sans" w:hAnsi="Open Sans" w:cs="Open Sans"/>
                <w:szCs w:val="18"/>
              </w:rPr>
            </w:pPr>
          </w:p>
        </w:tc>
        <w:tc>
          <w:tcPr>
            <w:tcW w:w="2087" w:type="dxa"/>
            <w:shd w:val="clear" w:color="auto" w:fill="auto"/>
            <w:vAlign w:val="center"/>
          </w:tcPr>
          <w:p w14:paraId="0944098D" w14:textId="77777777" w:rsidR="00FE6C1D" w:rsidRPr="009D1296" w:rsidRDefault="00FE6C1D" w:rsidP="00540B8A">
            <w:pPr>
              <w:rPr>
                <w:rFonts w:ascii="Open Sans" w:hAnsi="Open Sans" w:cs="Open Sans"/>
                <w:szCs w:val="18"/>
              </w:rPr>
            </w:pPr>
          </w:p>
        </w:tc>
        <w:tc>
          <w:tcPr>
            <w:tcW w:w="2580" w:type="dxa"/>
            <w:shd w:val="clear" w:color="auto" w:fill="auto"/>
            <w:vAlign w:val="center"/>
          </w:tcPr>
          <w:p w14:paraId="122F2072" w14:textId="77777777" w:rsidR="00FE6C1D" w:rsidRPr="009D1296" w:rsidRDefault="00FE6C1D" w:rsidP="00540B8A">
            <w:pPr>
              <w:rPr>
                <w:rFonts w:ascii="Open Sans" w:hAnsi="Open Sans" w:cs="Open Sans"/>
                <w:szCs w:val="18"/>
              </w:rPr>
            </w:pPr>
          </w:p>
        </w:tc>
        <w:tc>
          <w:tcPr>
            <w:tcW w:w="1421" w:type="dxa"/>
            <w:shd w:val="clear" w:color="auto" w:fill="auto"/>
            <w:vAlign w:val="center"/>
          </w:tcPr>
          <w:p w14:paraId="34FC6E10" w14:textId="77777777" w:rsidR="00FE6C1D" w:rsidRPr="009D1296" w:rsidRDefault="00FE6C1D" w:rsidP="00540B8A">
            <w:pPr>
              <w:ind w:right="990"/>
              <w:rPr>
                <w:rFonts w:ascii="Open Sans" w:hAnsi="Open Sans" w:cs="Open Sans"/>
                <w:szCs w:val="18"/>
              </w:rPr>
            </w:pPr>
          </w:p>
        </w:tc>
      </w:tr>
      <w:tr w:rsidR="00FE6C1D" w:rsidRPr="002D3B8E" w14:paraId="48BE512B" w14:textId="77777777" w:rsidTr="00540B8A">
        <w:trPr>
          <w:trHeight w:val="340"/>
        </w:trPr>
        <w:tc>
          <w:tcPr>
            <w:tcW w:w="3111" w:type="dxa"/>
            <w:shd w:val="clear" w:color="auto" w:fill="auto"/>
            <w:vAlign w:val="center"/>
          </w:tcPr>
          <w:p w14:paraId="3889C659" w14:textId="77777777" w:rsidR="00FE6C1D" w:rsidRPr="002D3B8E" w:rsidRDefault="00FE6C1D" w:rsidP="00540B8A">
            <w:pPr>
              <w:rPr>
                <w:rFonts w:ascii="Candara" w:hAnsi="Candara"/>
                <w:szCs w:val="18"/>
              </w:rPr>
            </w:pPr>
          </w:p>
        </w:tc>
        <w:tc>
          <w:tcPr>
            <w:tcW w:w="2087" w:type="dxa"/>
            <w:shd w:val="clear" w:color="auto" w:fill="auto"/>
            <w:vAlign w:val="center"/>
          </w:tcPr>
          <w:p w14:paraId="188B060C" w14:textId="77777777" w:rsidR="00FE6C1D" w:rsidRPr="002D3B8E" w:rsidRDefault="00FE6C1D" w:rsidP="00540B8A">
            <w:pPr>
              <w:rPr>
                <w:rFonts w:ascii="Candara" w:hAnsi="Candara"/>
                <w:szCs w:val="18"/>
              </w:rPr>
            </w:pPr>
          </w:p>
        </w:tc>
        <w:tc>
          <w:tcPr>
            <w:tcW w:w="2580" w:type="dxa"/>
            <w:shd w:val="clear" w:color="auto" w:fill="auto"/>
            <w:vAlign w:val="center"/>
          </w:tcPr>
          <w:p w14:paraId="2873B94D" w14:textId="77777777" w:rsidR="00FE6C1D" w:rsidRPr="002D3B8E" w:rsidRDefault="00FE6C1D" w:rsidP="00540B8A">
            <w:pPr>
              <w:rPr>
                <w:rFonts w:ascii="Candara" w:hAnsi="Candara"/>
                <w:szCs w:val="18"/>
              </w:rPr>
            </w:pPr>
          </w:p>
        </w:tc>
        <w:tc>
          <w:tcPr>
            <w:tcW w:w="1421" w:type="dxa"/>
            <w:shd w:val="clear" w:color="auto" w:fill="auto"/>
            <w:vAlign w:val="center"/>
          </w:tcPr>
          <w:p w14:paraId="7A9888A0" w14:textId="77777777" w:rsidR="00FE6C1D" w:rsidRPr="002D3B8E" w:rsidRDefault="00FE6C1D" w:rsidP="00540B8A">
            <w:pPr>
              <w:rPr>
                <w:rFonts w:ascii="Candara" w:hAnsi="Candara"/>
                <w:szCs w:val="18"/>
              </w:rPr>
            </w:pPr>
          </w:p>
        </w:tc>
      </w:tr>
    </w:tbl>
    <w:p w14:paraId="483CBFF4" w14:textId="77777777" w:rsidR="00FE6C1D" w:rsidRPr="002D3B8E" w:rsidRDefault="00FE6C1D" w:rsidP="00FE6C1D">
      <w:pPr>
        <w:rPr>
          <w:rFonts w:ascii="Candara" w:hAnsi="Candara"/>
          <w:b/>
          <w:szCs w:val="18"/>
        </w:rPr>
      </w:pPr>
    </w:p>
    <w:p w14:paraId="5D9CCB9B" w14:textId="77777777" w:rsidR="00FE6C1D" w:rsidRDefault="00FE6C1D" w:rsidP="00FE6C1D">
      <w:pPr>
        <w:jc w:val="center"/>
        <w:rPr>
          <w:rFonts w:ascii="Jost* Heavy" w:hAnsi="Jost* Heavy"/>
          <w:b/>
          <w:sz w:val="40"/>
          <w:szCs w:val="40"/>
        </w:rPr>
      </w:pPr>
    </w:p>
    <w:p w14:paraId="633BDC96" w14:textId="77777777" w:rsidR="00FE6C1D" w:rsidRDefault="00FE6C1D" w:rsidP="00FE6C1D">
      <w:pPr>
        <w:jc w:val="center"/>
        <w:rPr>
          <w:rFonts w:ascii="Jost* Heavy" w:hAnsi="Jost* Heavy"/>
          <w:b/>
          <w:sz w:val="40"/>
          <w:szCs w:val="40"/>
        </w:rPr>
      </w:pPr>
    </w:p>
    <w:p w14:paraId="0091E043" w14:textId="77777777" w:rsidR="00C57DD5" w:rsidRDefault="00C57DD5" w:rsidP="00FE6C1D">
      <w:pPr>
        <w:jc w:val="center"/>
        <w:rPr>
          <w:rFonts w:ascii="Jost* Heavy" w:hAnsi="Jost* Heavy"/>
          <w:b/>
          <w:sz w:val="40"/>
          <w:szCs w:val="40"/>
        </w:rPr>
      </w:pPr>
    </w:p>
    <w:p w14:paraId="54108C1E" w14:textId="77777777" w:rsidR="00C57DD5" w:rsidRDefault="00C57DD5" w:rsidP="00FE6C1D">
      <w:pPr>
        <w:jc w:val="center"/>
        <w:rPr>
          <w:rFonts w:ascii="Jost* Heavy" w:hAnsi="Jost* Heavy"/>
          <w:b/>
          <w:sz w:val="40"/>
          <w:szCs w:val="40"/>
        </w:rPr>
      </w:pPr>
    </w:p>
    <w:p w14:paraId="33863E4D" w14:textId="77777777" w:rsidR="00C57DD5" w:rsidRDefault="00C57DD5" w:rsidP="00FE6C1D">
      <w:pPr>
        <w:jc w:val="center"/>
        <w:rPr>
          <w:rFonts w:ascii="Jost* Heavy" w:hAnsi="Jost* Heavy"/>
          <w:b/>
          <w:sz w:val="40"/>
          <w:szCs w:val="40"/>
        </w:rPr>
      </w:pPr>
    </w:p>
    <w:p w14:paraId="0A8A5A2F" w14:textId="77777777" w:rsidR="00FE6C1D" w:rsidRDefault="00FE6C1D" w:rsidP="00FE6C1D">
      <w:pPr>
        <w:jc w:val="center"/>
        <w:rPr>
          <w:rFonts w:ascii="Jost* Heavy" w:hAnsi="Jost* Heavy"/>
          <w:b/>
          <w:sz w:val="40"/>
          <w:szCs w:val="40"/>
        </w:rPr>
      </w:pPr>
    </w:p>
    <w:p w14:paraId="2353B5B3" w14:textId="77777777" w:rsidR="0035702A" w:rsidRDefault="0035702A" w:rsidP="005423D1">
      <w:pPr>
        <w:pStyle w:val="Titre1"/>
        <w:spacing w:line="360" w:lineRule="auto"/>
        <w:ind w:left="0" w:firstLine="0"/>
        <w:rPr>
          <w:rFonts w:ascii="Jost* Heavy" w:hAnsi="Jost* Heavy"/>
          <w:szCs w:val="24"/>
        </w:rPr>
      </w:pPr>
    </w:p>
    <w:p w14:paraId="6AE50F98" w14:textId="77777777" w:rsidR="0035702A" w:rsidRDefault="0035702A" w:rsidP="005423D1">
      <w:pPr>
        <w:pStyle w:val="Titre1"/>
        <w:spacing w:line="360" w:lineRule="auto"/>
        <w:ind w:left="0" w:firstLine="0"/>
        <w:rPr>
          <w:rFonts w:ascii="Jost* Heavy" w:hAnsi="Jost* Heavy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6732653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0541940" w14:textId="12734A22" w:rsidR="002D348E" w:rsidRDefault="002D348E">
          <w:pPr>
            <w:pStyle w:val="En-ttedetabledesmatires"/>
          </w:pPr>
          <w:r>
            <w:t>Table des matières</w:t>
          </w:r>
        </w:p>
        <w:p w14:paraId="381EFB53" w14:textId="443AC564" w:rsidR="009A783A" w:rsidRDefault="002D348E">
          <w:pPr>
            <w:pStyle w:val="TM1"/>
            <w:tabs>
              <w:tab w:val="right" w:leader="dot" w:pos="9628"/>
            </w:tabs>
            <w:rPr>
              <w:rFonts w:eastAsiaTheme="minorEastAsia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811717" w:history="1">
            <w:r w:rsidR="009A783A" w:rsidRPr="00CB3DE4">
              <w:rPr>
                <w:rStyle w:val="Lienhypertexte"/>
                <w:rFonts w:ascii="Jost* Heavy" w:hAnsi="Jost* Heavy"/>
                <w:noProof/>
              </w:rPr>
              <w:t>I. Introduction</w:t>
            </w:r>
            <w:r w:rsidR="009A783A">
              <w:rPr>
                <w:noProof/>
                <w:webHidden/>
              </w:rPr>
              <w:tab/>
            </w:r>
            <w:r w:rsidR="009A783A">
              <w:rPr>
                <w:noProof/>
                <w:webHidden/>
              </w:rPr>
              <w:fldChar w:fldCharType="begin"/>
            </w:r>
            <w:r w:rsidR="009A783A">
              <w:rPr>
                <w:noProof/>
                <w:webHidden/>
              </w:rPr>
              <w:instrText xml:space="preserve"> PAGEREF _Toc135811717 \h </w:instrText>
            </w:r>
            <w:r w:rsidR="009A783A">
              <w:rPr>
                <w:noProof/>
                <w:webHidden/>
              </w:rPr>
            </w:r>
            <w:r w:rsidR="009A783A">
              <w:rPr>
                <w:noProof/>
                <w:webHidden/>
              </w:rPr>
              <w:fldChar w:fldCharType="separate"/>
            </w:r>
            <w:r w:rsidR="009A783A">
              <w:rPr>
                <w:noProof/>
                <w:webHidden/>
              </w:rPr>
              <w:t>5</w:t>
            </w:r>
            <w:r w:rsidR="009A783A">
              <w:rPr>
                <w:noProof/>
                <w:webHidden/>
              </w:rPr>
              <w:fldChar w:fldCharType="end"/>
            </w:r>
          </w:hyperlink>
        </w:p>
        <w:p w14:paraId="179C5E05" w14:textId="13F907F1" w:rsidR="009A783A" w:rsidRDefault="00000000">
          <w:pPr>
            <w:pStyle w:val="TM1"/>
            <w:tabs>
              <w:tab w:val="right" w:leader="dot" w:pos="9628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5811718" w:history="1">
            <w:r w:rsidR="009A783A" w:rsidRPr="00CB3DE4">
              <w:rPr>
                <w:rStyle w:val="Lienhypertexte"/>
                <w:rFonts w:ascii="Jost* Heavy" w:hAnsi="Jost* Heavy"/>
                <w:noProof/>
              </w:rPr>
              <w:t>II. Outils et technologies</w:t>
            </w:r>
            <w:r w:rsidR="009A783A">
              <w:rPr>
                <w:noProof/>
                <w:webHidden/>
              </w:rPr>
              <w:tab/>
            </w:r>
            <w:r w:rsidR="009A783A">
              <w:rPr>
                <w:noProof/>
                <w:webHidden/>
              </w:rPr>
              <w:fldChar w:fldCharType="begin"/>
            </w:r>
            <w:r w:rsidR="009A783A">
              <w:rPr>
                <w:noProof/>
                <w:webHidden/>
              </w:rPr>
              <w:instrText xml:space="preserve"> PAGEREF _Toc135811718 \h </w:instrText>
            </w:r>
            <w:r w:rsidR="009A783A">
              <w:rPr>
                <w:noProof/>
                <w:webHidden/>
              </w:rPr>
            </w:r>
            <w:r w:rsidR="009A783A">
              <w:rPr>
                <w:noProof/>
                <w:webHidden/>
              </w:rPr>
              <w:fldChar w:fldCharType="separate"/>
            </w:r>
            <w:r w:rsidR="009A783A">
              <w:rPr>
                <w:noProof/>
                <w:webHidden/>
              </w:rPr>
              <w:t>5</w:t>
            </w:r>
            <w:r w:rsidR="009A783A">
              <w:rPr>
                <w:noProof/>
                <w:webHidden/>
              </w:rPr>
              <w:fldChar w:fldCharType="end"/>
            </w:r>
          </w:hyperlink>
        </w:p>
        <w:p w14:paraId="64CFA880" w14:textId="02BEBCD2" w:rsidR="009A783A" w:rsidRDefault="00000000">
          <w:pPr>
            <w:pStyle w:val="TM1"/>
            <w:tabs>
              <w:tab w:val="right" w:leader="dot" w:pos="9628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5811719" w:history="1">
            <w:r w:rsidR="009A783A" w:rsidRPr="00CB3DE4">
              <w:rPr>
                <w:rStyle w:val="Lienhypertexte"/>
                <w:rFonts w:ascii="Jost* Heavy" w:hAnsi="Jost* Heavy"/>
                <w:noProof/>
              </w:rPr>
              <w:t>III. Rappel des processus</w:t>
            </w:r>
            <w:r w:rsidR="009A783A">
              <w:rPr>
                <w:noProof/>
                <w:webHidden/>
              </w:rPr>
              <w:tab/>
            </w:r>
            <w:r w:rsidR="009A783A">
              <w:rPr>
                <w:noProof/>
                <w:webHidden/>
              </w:rPr>
              <w:fldChar w:fldCharType="begin"/>
            </w:r>
            <w:r w:rsidR="009A783A">
              <w:rPr>
                <w:noProof/>
                <w:webHidden/>
              </w:rPr>
              <w:instrText xml:space="preserve"> PAGEREF _Toc135811719 \h </w:instrText>
            </w:r>
            <w:r w:rsidR="009A783A">
              <w:rPr>
                <w:noProof/>
                <w:webHidden/>
              </w:rPr>
            </w:r>
            <w:r w:rsidR="009A783A">
              <w:rPr>
                <w:noProof/>
                <w:webHidden/>
              </w:rPr>
              <w:fldChar w:fldCharType="separate"/>
            </w:r>
            <w:r w:rsidR="009A783A">
              <w:rPr>
                <w:noProof/>
                <w:webHidden/>
              </w:rPr>
              <w:t>5</w:t>
            </w:r>
            <w:r w:rsidR="009A783A">
              <w:rPr>
                <w:noProof/>
                <w:webHidden/>
              </w:rPr>
              <w:fldChar w:fldCharType="end"/>
            </w:r>
          </w:hyperlink>
        </w:p>
        <w:p w14:paraId="0D8029AB" w14:textId="4231EECA" w:rsidR="009A783A" w:rsidRDefault="00000000">
          <w:pPr>
            <w:pStyle w:val="TM1"/>
            <w:tabs>
              <w:tab w:val="right" w:leader="dot" w:pos="9628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5811720" w:history="1">
            <w:r w:rsidR="009A783A" w:rsidRPr="00CB3DE4">
              <w:rPr>
                <w:rStyle w:val="Lienhypertexte"/>
                <w:rFonts w:ascii="Jost* Heavy" w:hAnsi="Jost* Heavy"/>
                <w:noProof/>
              </w:rPr>
              <w:t>IV. Schéma relationnel (script de la base de données</w:t>
            </w:r>
            <w:r w:rsidR="009A783A">
              <w:rPr>
                <w:noProof/>
                <w:webHidden/>
              </w:rPr>
              <w:tab/>
            </w:r>
            <w:r w:rsidR="009A783A">
              <w:rPr>
                <w:noProof/>
                <w:webHidden/>
              </w:rPr>
              <w:fldChar w:fldCharType="begin"/>
            </w:r>
            <w:r w:rsidR="009A783A">
              <w:rPr>
                <w:noProof/>
                <w:webHidden/>
              </w:rPr>
              <w:instrText xml:space="preserve"> PAGEREF _Toc135811720 \h </w:instrText>
            </w:r>
            <w:r w:rsidR="009A783A">
              <w:rPr>
                <w:noProof/>
                <w:webHidden/>
              </w:rPr>
            </w:r>
            <w:r w:rsidR="009A783A">
              <w:rPr>
                <w:noProof/>
                <w:webHidden/>
              </w:rPr>
              <w:fldChar w:fldCharType="separate"/>
            </w:r>
            <w:r w:rsidR="009A783A">
              <w:rPr>
                <w:noProof/>
                <w:webHidden/>
              </w:rPr>
              <w:t>5</w:t>
            </w:r>
            <w:r w:rsidR="009A783A">
              <w:rPr>
                <w:noProof/>
                <w:webHidden/>
              </w:rPr>
              <w:fldChar w:fldCharType="end"/>
            </w:r>
          </w:hyperlink>
        </w:p>
        <w:p w14:paraId="08CB3F92" w14:textId="076EBFFA" w:rsidR="009A783A" w:rsidRDefault="00000000">
          <w:pPr>
            <w:pStyle w:val="TM1"/>
            <w:tabs>
              <w:tab w:val="right" w:leader="dot" w:pos="9628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5811721" w:history="1">
            <w:r w:rsidR="009A783A" w:rsidRPr="00CB3DE4">
              <w:rPr>
                <w:rStyle w:val="Lienhypertexte"/>
                <w:rFonts w:ascii="Jost* Heavy" w:hAnsi="Jost* Heavy"/>
                <w:noProof/>
              </w:rPr>
              <w:t>V. Ecrans (IHM) et états d’édition</w:t>
            </w:r>
            <w:r w:rsidR="009A783A">
              <w:rPr>
                <w:noProof/>
                <w:webHidden/>
              </w:rPr>
              <w:tab/>
            </w:r>
            <w:r w:rsidR="009A783A">
              <w:rPr>
                <w:noProof/>
                <w:webHidden/>
              </w:rPr>
              <w:fldChar w:fldCharType="begin"/>
            </w:r>
            <w:r w:rsidR="009A783A">
              <w:rPr>
                <w:noProof/>
                <w:webHidden/>
              </w:rPr>
              <w:instrText xml:space="preserve"> PAGEREF _Toc135811721 \h </w:instrText>
            </w:r>
            <w:r w:rsidR="009A783A">
              <w:rPr>
                <w:noProof/>
                <w:webHidden/>
              </w:rPr>
            </w:r>
            <w:r w:rsidR="009A783A">
              <w:rPr>
                <w:noProof/>
                <w:webHidden/>
              </w:rPr>
              <w:fldChar w:fldCharType="separate"/>
            </w:r>
            <w:r w:rsidR="009A783A">
              <w:rPr>
                <w:noProof/>
                <w:webHidden/>
              </w:rPr>
              <w:t>5</w:t>
            </w:r>
            <w:r w:rsidR="009A783A">
              <w:rPr>
                <w:noProof/>
                <w:webHidden/>
              </w:rPr>
              <w:fldChar w:fldCharType="end"/>
            </w:r>
          </w:hyperlink>
        </w:p>
        <w:p w14:paraId="78526B39" w14:textId="5B2A4239" w:rsidR="009A783A" w:rsidRDefault="00000000">
          <w:pPr>
            <w:pStyle w:val="TM1"/>
            <w:tabs>
              <w:tab w:val="right" w:leader="dot" w:pos="9628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5811722" w:history="1">
            <w:r w:rsidR="009A783A" w:rsidRPr="00CB3DE4">
              <w:rPr>
                <w:rStyle w:val="Lienhypertexte"/>
                <w:rFonts w:ascii="Jost* Heavy" w:hAnsi="Jost* Heavy"/>
                <w:noProof/>
              </w:rPr>
              <w:t>VI. Conclusion</w:t>
            </w:r>
            <w:r w:rsidR="009A783A">
              <w:rPr>
                <w:noProof/>
                <w:webHidden/>
              </w:rPr>
              <w:tab/>
            </w:r>
            <w:r w:rsidR="009A783A">
              <w:rPr>
                <w:noProof/>
                <w:webHidden/>
              </w:rPr>
              <w:fldChar w:fldCharType="begin"/>
            </w:r>
            <w:r w:rsidR="009A783A">
              <w:rPr>
                <w:noProof/>
                <w:webHidden/>
              </w:rPr>
              <w:instrText xml:space="preserve"> PAGEREF _Toc135811722 \h </w:instrText>
            </w:r>
            <w:r w:rsidR="009A783A">
              <w:rPr>
                <w:noProof/>
                <w:webHidden/>
              </w:rPr>
            </w:r>
            <w:r w:rsidR="009A783A">
              <w:rPr>
                <w:noProof/>
                <w:webHidden/>
              </w:rPr>
              <w:fldChar w:fldCharType="separate"/>
            </w:r>
            <w:r w:rsidR="009A783A">
              <w:rPr>
                <w:noProof/>
                <w:webHidden/>
              </w:rPr>
              <w:t>5</w:t>
            </w:r>
            <w:r w:rsidR="009A783A">
              <w:rPr>
                <w:noProof/>
                <w:webHidden/>
              </w:rPr>
              <w:fldChar w:fldCharType="end"/>
            </w:r>
          </w:hyperlink>
        </w:p>
        <w:p w14:paraId="55595F46" w14:textId="0CE869D6" w:rsidR="002D348E" w:rsidRDefault="002D348E">
          <w:r>
            <w:rPr>
              <w:b/>
              <w:bCs/>
            </w:rPr>
            <w:fldChar w:fldCharType="end"/>
          </w:r>
        </w:p>
      </w:sdtContent>
    </w:sdt>
    <w:p w14:paraId="7DFD1C28" w14:textId="77777777" w:rsidR="0035702A" w:rsidRDefault="0035702A" w:rsidP="005423D1">
      <w:pPr>
        <w:pStyle w:val="Titre1"/>
        <w:spacing w:line="360" w:lineRule="auto"/>
        <w:ind w:left="0" w:firstLine="0"/>
        <w:rPr>
          <w:rFonts w:ascii="Jost* Heavy" w:hAnsi="Jost* Heavy"/>
          <w:szCs w:val="24"/>
        </w:rPr>
      </w:pPr>
    </w:p>
    <w:p w14:paraId="7429BE1C" w14:textId="77777777" w:rsidR="00664A49" w:rsidRPr="00664A49" w:rsidRDefault="00664A49" w:rsidP="00664A49">
      <w:pPr>
        <w:rPr>
          <w:lang w:eastAsia="fr-FR"/>
        </w:rPr>
      </w:pPr>
    </w:p>
    <w:p w14:paraId="2863245E" w14:textId="77777777" w:rsidR="0035702A" w:rsidRDefault="0035702A" w:rsidP="005423D1">
      <w:pPr>
        <w:pStyle w:val="Titre1"/>
        <w:spacing w:line="360" w:lineRule="auto"/>
        <w:ind w:left="0" w:firstLine="0"/>
        <w:rPr>
          <w:rFonts w:ascii="Jost* Heavy" w:hAnsi="Jost* Heavy"/>
          <w:szCs w:val="24"/>
        </w:rPr>
      </w:pPr>
    </w:p>
    <w:p w14:paraId="14FDAA19" w14:textId="77777777" w:rsidR="00525A3E" w:rsidRDefault="00525A3E" w:rsidP="002D348E">
      <w:pPr>
        <w:rPr>
          <w:lang w:eastAsia="fr-FR"/>
        </w:rPr>
      </w:pPr>
    </w:p>
    <w:p w14:paraId="6BDEF49F" w14:textId="77777777" w:rsidR="00C50FD6" w:rsidRDefault="00C50FD6" w:rsidP="002D348E">
      <w:pPr>
        <w:rPr>
          <w:lang w:eastAsia="fr-FR"/>
        </w:rPr>
      </w:pPr>
    </w:p>
    <w:p w14:paraId="58E1B4F8" w14:textId="77777777" w:rsidR="00525A3E" w:rsidRPr="002D348E" w:rsidRDefault="00525A3E" w:rsidP="002D348E">
      <w:pPr>
        <w:rPr>
          <w:lang w:eastAsia="fr-FR"/>
        </w:rPr>
      </w:pPr>
    </w:p>
    <w:p w14:paraId="40D6CABF" w14:textId="5930B591" w:rsidR="00373C1E" w:rsidRPr="000F7FCB" w:rsidRDefault="00DA2468" w:rsidP="000F7FCB">
      <w:pPr>
        <w:pStyle w:val="Titre1"/>
        <w:ind w:left="10"/>
        <w:rPr>
          <w:rFonts w:ascii="Jost* Heavy" w:hAnsi="Jost* Heavy"/>
          <w:szCs w:val="24"/>
        </w:rPr>
      </w:pPr>
      <w:bookmarkStart w:id="0" w:name="_Toc135811717"/>
      <w:r w:rsidRPr="000F7FCB">
        <w:rPr>
          <w:rFonts w:ascii="Jost* Heavy" w:hAnsi="Jost* Heavy"/>
          <w:szCs w:val="24"/>
        </w:rPr>
        <w:t>I.</w:t>
      </w:r>
      <w:r w:rsidR="00CB4054" w:rsidRPr="000F7FCB">
        <w:rPr>
          <w:rFonts w:ascii="Jost* Heavy" w:hAnsi="Jost* Heavy"/>
          <w:szCs w:val="24"/>
        </w:rPr>
        <w:t xml:space="preserve"> </w:t>
      </w:r>
      <w:r w:rsidR="00373C1E" w:rsidRPr="000F7FCB">
        <w:rPr>
          <w:rFonts w:ascii="Jost* Heavy" w:hAnsi="Jost* Heavy"/>
          <w:szCs w:val="24"/>
        </w:rPr>
        <w:t>Introduction</w:t>
      </w:r>
      <w:bookmarkEnd w:id="0"/>
      <w:r w:rsidR="00373C1E" w:rsidRPr="000F7FCB">
        <w:rPr>
          <w:rFonts w:ascii="Jost* Heavy" w:hAnsi="Jost* Heavy"/>
          <w:szCs w:val="24"/>
        </w:rPr>
        <w:t xml:space="preserve"> </w:t>
      </w:r>
    </w:p>
    <w:p w14:paraId="144A7181" w14:textId="109EA195" w:rsidR="00525A3E" w:rsidRPr="00885715" w:rsidRDefault="00525A3E" w:rsidP="00D97028">
      <w:pPr>
        <w:spacing w:line="360" w:lineRule="auto"/>
        <w:ind w:left="-142" w:hanging="142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t xml:space="preserve">Ce projet a pour but de mettre </w:t>
      </w:r>
      <w:r w:rsidR="007211BA">
        <w:rPr>
          <w:rFonts w:ascii="Open Sans" w:hAnsi="Open Sans" w:cs="Open Sans"/>
          <w:sz w:val="24"/>
          <w:szCs w:val="24"/>
        </w:rPr>
        <w:t>en place</w:t>
      </w:r>
      <w:r>
        <w:rPr>
          <w:rFonts w:ascii="Open Sans" w:hAnsi="Open Sans" w:cs="Open Sans"/>
          <w:sz w:val="24"/>
          <w:szCs w:val="24"/>
        </w:rPr>
        <w:t xml:space="preserve"> une solution pour </w:t>
      </w:r>
      <w:r w:rsidRPr="00F00FF1">
        <w:rPr>
          <w:rFonts w:ascii="Open Sans" w:hAnsi="Open Sans" w:cs="Open Sans"/>
          <w:b/>
          <w:bCs/>
          <w:sz w:val="24"/>
          <w:szCs w:val="24"/>
        </w:rPr>
        <w:t xml:space="preserve">la gestion </w:t>
      </w:r>
      <w:r>
        <w:rPr>
          <w:rFonts w:ascii="Open Sans" w:hAnsi="Open Sans" w:cs="Open Sans"/>
          <w:b/>
          <w:bCs/>
          <w:sz w:val="24"/>
          <w:szCs w:val="24"/>
        </w:rPr>
        <w:t xml:space="preserve">et </w:t>
      </w:r>
      <w:r w:rsidR="007211BA">
        <w:rPr>
          <w:rFonts w:ascii="Open Sans" w:hAnsi="Open Sans" w:cs="Open Sans"/>
          <w:b/>
          <w:bCs/>
          <w:sz w:val="24"/>
          <w:szCs w:val="24"/>
        </w:rPr>
        <w:t>le</w:t>
      </w:r>
      <w:r>
        <w:rPr>
          <w:rFonts w:ascii="Open Sans" w:hAnsi="Open Sans" w:cs="Open Sans"/>
          <w:b/>
          <w:bCs/>
          <w:sz w:val="24"/>
          <w:szCs w:val="24"/>
        </w:rPr>
        <w:t xml:space="preserve"> suivi </w:t>
      </w:r>
      <w:r w:rsidRPr="00F00FF1">
        <w:rPr>
          <w:rFonts w:ascii="Open Sans" w:hAnsi="Open Sans" w:cs="Open Sans"/>
          <w:b/>
          <w:bCs/>
          <w:sz w:val="24"/>
          <w:szCs w:val="24"/>
        </w:rPr>
        <w:t>des courriers</w:t>
      </w:r>
      <w:r>
        <w:rPr>
          <w:rFonts w:ascii="Open Sans" w:hAnsi="Open Sans" w:cs="Open Sans"/>
          <w:b/>
          <w:bCs/>
          <w:sz w:val="24"/>
          <w:szCs w:val="24"/>
        </w:rPr>
        <w:t xml:space="preserve"> </w:t>
      </w:r>
      <w:r>
        <w:rPr>
          <w:rFonts w:ascii="Open Sans" w:hAnsi="Open Sans" w:cs="Open Sans"/>
          <w:sz w:val="24"/>
          <w:szCs w:val="24"/>
        </w:rPr>
        <w:t>au sein de L’</w:t>
      </w:r>
      <w:r>
        <w:rPr>
          <w:rFonts w:ascii="Open Sans" w:hAnsi="Open Sans" w:cs="Open Sans"/>
          <w:b/>
          <w:bCs/>
          <w:sz w:val="24"/>
          <w:szCs w:val="24"/>
        </w:rPr>
        <w:t>ACSI</w:t>
      </w:r>
      <w:r>
        <w:rPr>
          <w:rFonts w:ascii="Open Sans" w:hAnsi="Open Sans" w:cs="Open Sans"/>
          <w:sz w:val="24"/>
          <w:szCs w:val="24"/>
        </w:rPr>
        <w:t>.</w:t>
      </w:r>
    </w:p>
    <w:p w14:paraId="04874521" w14:textId="3CC67E76" w:rsidR="00F41714" w:rsidRDefault="00D628A4" w:rsidP="000F7FCB">
      <w:pPr>
        <w:rPr>
          <w:rFonts w:ascii="Jost* Heavy" w:hAnsi="Jost* Heavy"/>
          <w:sz w:val="24"/>
          <w:szCs w:val="24"/>
        </w:rPr>
      </w:pPr>
      <w:bookmarkStart w:id="1" w:name="_Toc135811718"/>
      <w:r w:rsidRPr="000F7FCB">
        <w:rPr>
          <w:rStyle w:val="Titre1Car"/>
          <w:rFonts w:ascii="Jost* Heavy" w:hAnsi="Jost* Heavy"/>
          <w:szCs w:val="24"/>
        </w:rPr>
        <w:t>II</w:t>
      </w:r>
      <w:r w:rsidR="009A1EB5" w:rsidRPr="000F7FCB">
        <w:rPr>
          <w:rStyle w:val="Titre1Car"/>
          <w:rFonts w:ascii="Jost* Heavy" w:hAnsi="Jost* Heavy"/>
          <w:szCs w:val="24"/>
        </w:rPr>
        <w:t xml:space="preserve">. </w:t>
      </w:r>
      <w:r w:rsidR="00D13FCD" w:rsidRPr="000F7FCB">
        <w:rPr>
          <w:rStyle w:val="Titre1Car"/>
          <w:rFonts w:ascii="Jost* Heavy" w:hAnsi="Jost* Heavy"/>
          <w:szCs w:val="24"/>
        </w:rPr>
        <w:t>Outils et technologies</w:t>
      </w:r>
      <w:bookmarkEnd w:id="1"/>
      <w:r w:rsidR="00D13FCD">
        <w:rPr>
          <w:rFonts w:ascii="Jost* Heavy" w:hAnsi="Jost* Heavy"/>
          <w:sz w:val="24"/>
          <w:szCs w:val="24"/>
        </w:rPr>
        <w:t xml:space="preserve"> </w:t>
      </w:r>
    </w:p>
    <w:p w14:paraId="651FE5F3" w14:textId="7FB2759B" w:rsidR="00D97028" w:rsidRPr="00D97028" w:rsidRDefault="00D97028" w:rsidP="00D97028">
      <w:pPr>
        <w:ind w:left="-284"/>
      </w:pPr>
      <w:r w:rsidRPr="00D97028">
        <w:rPr>
          <w:rFonts w:ascii="Open Sans" w:hAnsi="Open Sans" w:cs="Open Sans"/>
          <w:sz w:val="24"/>
          <w:szCs w:val="24"/>
        </w:rPr>
        <w:t>Les outils utilisés lors de la mise en œuvre de cette solution sont les suivants :</w:t>
      </w:r>
    </w:p>
    <w:p w14:paraId="7B3649D7" w14:textId="011E25A5" w:rsidR="00525A3E" w:rsidRDefault="00525A3E" w:rsidP="000F7FCB">
      <w:pPr>
        <w:rPr>
          <w:rFonts w:ascii="Open Sans" w:hAnsi="Open Sans" w:cs="Open Sans"/>
          <w:sz w:val="24"/>
          <w:szCs w:val="24"/>
        </w:rPr>
      </w:pPr>
      <w:r w:rsidRPr="005C4C45">
        <w:rPr>
          <w:rFonts w:ascii="Open Sans" w:hAnsi="Open Sans" w:cs="Open Sans"/>
          <w:b/>
          <w:bCs/>
          <w:sz w:val="24"/>
          <w:szCs w:val="24"/>
        </w:rPr>
        <w:t>Framework utilisés</w:t>
      </w:r>
      <w:r w:rsidRPr="005C4C45">
        <w:rPr>
          <w:rFonts w:ascii="Open Sans" w:hAnsi="Open Sans" w:cs="Open Sans"/>
          <w:b/>
          <w:bCs/>
          <w:color w:val="FF0000"/>
          <w:sz w:val="24"/>
          <w:szCs w:val="24"/>
        </w:rPr>
        <w:t> </w:t>
      </w:r>
      <w:r w:rsidRPr="005C4C45">
        <w:rPr>
          <w:rFonts w:ascii="Open Sans" w:hAnsi="Open Sans" w:cs="Open Sans"/>
          <w:b/>
          <w:bCs/>
          <w:sz w:val="24"/>
          <w:szCs w:val="24"/>
        </w:rPr>
        <w:t>:</w:t>
      </w:r>
      <w:r>
        <w:rPr>
          <w:rFonts w:ascii="Open Sans" w:hAnsi="Open Sans" w:cs="Open Sans"/>
          <w:b/>
          <w:bCs/>
          <w:sz w:val="24"/>
          <w:szCs w:val="24"/>
          <w:u w:val="single"/>
        </w:rPr>
        <w:t xml:space="preserve"> </w:t>
      </w:r>
      <w:r>
        <w:rPr>
          <w:rFonts w:ascii="Open Sans" w:hAnsi="Open Sans" w:cs="Open Sans"/>
          <w:sz w:val="24"/>
          <w:szCs w:val="24"/>
        </w:rPr>
        <w:t>Next-</w:t>
      </w:r>
      <w:proofErr w:type="spellStart"/>
      <w:r>
        <w:rPr>
          <w:rFonts w:ascii="Open Sans" w:hAnsi="Open Sans" w:cs="Open Sans"/>
          <w:sz w:val="24"/>
          <w:szCs w:val="24"/>
        </w:rPr>
        <w:t>Js</w:t>
      </w:r>
      <w:proofErr w:type="spellEnd"/>
      <w:r>
        <w:rPr>
          <w:rFonts w:ascii="Open Sans" w:hAnsi="Open Sans" w:cs="Open Sans"/>
          <w:sz w:val="24"/>
          <w:szCs w:val="24"/>
        </w:rPr>
        <w:t xml:space="preserve"> (Frontend)</w:t>
      </w:r>
      <w:r w:rsidR="0019559B">
        <w:rPr>
          <w:rFonts w:ascii="Open Sans" w:hAnsi="Open Sans" w:cs="Open Sans"/>
          <w:sz w:val="24"/>
          <w:szCs w:val="24"/>
        </w:rPr>
        <w:t xml:space="preserve"> version</w:t>
      </w:r>
      <w:r w:rsidR="003F607C">
        <w:rPr>
          <w:rFonts w:ascii="Open Sans" w:hAnsi="Open Sans" w:cs="Open Sans"/>
          <w:sz w:val="24"/>
          <w:szCs w:val="24"/>
        </w:rPr>
        <w:t xml:space="preserve"> 14.4,</w:t>
      </w:r>
      <w:r>
        <w:rPr>
          <w:rFonts w:ascii="Open Sans" w:hAnsi="Open Sans" w:cs="Open Sans"/>
          <w:sz w:val="24"/>
          <w:szCs w:val="24"/>
        </w:rPr>
        <w:t xml:space="preserve"> Node-</w:t>
      </w:r>
      <w:proofErr w:type="spellStart"/>
      <w:r>
        <w:rPr>
          <w:rFonts w:ascii="Open Sans" w:hAnsi="Open Sans" w:cs="Open Sans"/>
          <w:sz w:val="24"/>
          <w:szCs w:val="24"/>
        </w:rPr>
        <w:t>Js</w:t>
      </w:r>
      <w:proofErr w:type="spellEnd"/>
      <w:r>
        <w:rPr>
          <w:rFonts w:ascii="Open Sans" w:hAnsi="Open Sans" w:cs="Open Sans"/>
          <w:sz w:val="24"/>
          <w:szCs w:val="24"/>
        </w:rPr>
        <w:t xml:space="preserve"> (frontend)</w:t>
      </w:r>
      <w:r w:rsidR="003F607C">
        <w:rPr>
          <w:rFonts w:ascii="Open Sans" w:hAnsi="Open Sans" w:cs="Open Sans"/>
          <w:sz w:val="24"/>
          <w:szCs w:val="24"/>
        </w:rPr>
        <w:t xml:space="preserve"> 20.15.0</w:t>
      </w:r>
    </w:p>
    <w:p w14:paraId="208036E4" w14:textId="74CD0BEE" w:rsidR="00525A3E" w:rsidRDefault="00525A3E" w:rsidP="000F7FCB">
      <w:pPr>
        <w:rPr>
          <w:rFonts w:ascii="Open Sans" w:hAnsi="Open Sans" w:cs="Open Sans"/>
          <w:sz w:val="24"/>
          <w:szCs w:val="24"/>
        </w:rPr>
      </w:pPr>
      <w:r w:rsidRPr="005C4C45">
        <w:rPr>
          <w:rFonts w:ascii="Open Sans" w:hAnsi="Open Sans" w:cs="Open Sans"/>
          <w:b/>
          <w:bCs/>
          <w:sz w:val="24"/>
          <w:szCs w:val="24"/>
        </w:rPr>
        <w:t xml:space="preserve">Langage de Programmation : </w:t>
      </w:r>
      <w:r>
        <w:rPr>
          <w:rFonts w:ascii="Open Sans" w:hAnsi="Open Sans" w:cs="Open Sans"/>
          <w:sz w:val="24"/>
          <w:szCs w:val="24"/>
        </w:rPr>
        <w:t>PHP(</w:t>
      </w:r>
      <w:r w:rsidR="00F41714">
        <w:rPr>
          <w:rFonts w:ascii="Open Sans" w:hAnsi="Open Sans" w:cs="Open Sans"/>
          <w:sz w:val="24"/>
          <w:szCs w:val="24"/>
        </w:rPr>
        <w:t>Backend</w:t>
      </w:r>
      <w:r>
        <w:rPr>
          <w:rFonts w:ascii="Open Sans" w:hAnsi="Open Sans" w:cs="Open Sans"/>
          <w:sz w:val="24"/>
          <w:szCs w:val="24"/>
        </w:rPr>
        <w:t>)</w:t>
      </w:r>
      <w:r w:rsidR="0019559B">
        <w:rPr>
          <w:rFonts w:ascii="Open Sans" w:hAnsi="Open Sans" w:cs="Open Sans"/>
          <w:sz w:val="24"/>
          <w:szCs w:val="24"/>
        </w:rPr>
        <w:t xml:space="preserve"> versio</w:t>
      </w:r>
      <w:r w:rsidR="003F607C">
        <w:rPr>
          <w:rFonts w:ascii="Open Sans" w:hAnsi="Open Sans" w:cs="Open Sans"/>
          <w:sz w:val="24"/>
          <w:szCs w:val="24"/>
        </w:rPr>
        <w:t>n 8.2.12</w:t>
      </w:r>
    </w:p>
    <w:p w14:paraId="0CCF0912" w14:textId="7576A72E" w:rsidR="00DD3668" w:rsidRPr="003F607C" w:rsidRDefault="00DC6A63" w:rsidP="000F7FCB">
      <w:pPr>
        <w:rPr>
          <w:rFonts w:ascii="Open Sans" w:hAnsi="Open Sans" w:cs="Open Sans"/>
          <w:b/>
          <w:bCs/>
          <w:sz w:val="24"/>
          <w:szCs w:val="24"/>
        </w:rPr>
      </w:pPr>
      <w:r w:rsidRPr="003F607C">
        <w:rPr>
          <w:rFonts w:ascii="Arial" w:hAnsi="Arial" w:cs="Arial"/>
          <w:b/>
          <w:bCs/>
          <w:color w:val="202122"/>
          <w:shd w:val="clear" w:color="auto" w:fill="FFFFFF"/>
        </w:rPr>
        <w:t>Plateforme</w:t>
      </w:r>
      <w:r w:rsidR="003939C5" w:rsidRPr="003F607C">
        <w:rPr>
          <w:rFonts w:ascii="Arial" w:hAnsi="Arial" w:cs="Arial"/>
          <w:b/>
          <w:bCs/>
          <w:color w:val="202122"/>
          <w:shd w:val="clear" w:color="auto" w:fill="FFFFFF"/>
        </w:rPr>
        <w:t xml:space="preserve"> de développement </w:t>
      </w:r>
      <w:r w:rsidR="003F607C" w:rsidRPr="003F607C">
        <w:rPr>
          <w:rFonts w:ascii="Arial" w:hAnsi="Arial" w:cs="Arial"/>
          <w:b/>
          <w:bCs/>
          <w:color w:val="202122"/>
          <w:shd w:val="clear" w:color="auto" w:fill="FFFFFF"/>
        </w:rPr>
        <w:t>Web</w:t>
      </w:r>
      <w:r w:rsidR="003F607C" w:rsidRPr="003F607C">
        <w:rPr>
          <w:rFonts w:ascii="Open Sans" w:hAnsi="Open Sans" w:cs="Open Sans"/>
          <w:b/>
          <w:bCs/>
          <w:sz w:val="24"/>
          <w:szCs w:val="24"/>
        </w:rPr>
        <w:t xml:space="preserve"> :</w:t>
      </w:r>
      <w:r w:rsidR="003939C5" w:rsidRPr="003F607C">
        <w:rPr>
          <w:rFonts w:ascii="Open Sans" w:hAnsi="Open Sans" w:cs="Open Sans"/>
          <w:b/>
          <w:bCs/>
          <w:color w:val="FF0000"/>
          <w:sz w:val="24"/>
          <w:szCs w:val="24"/>
        </w:rPr>
        <w:t xml:space="preserve">  </w:t>
      </w:r>
    </w:p>
    <w:p w14:paraId="46DDC47D" w14:textId="72FD93F7" w:rsidR="00F41714" w:rsidRDefault="00103320" w:rsidP="000F7FCB">
      <w:pPr>
        <w:rPr>
          <w:rFonts w:ascii="Open Sans" w:hAnsi="Open Sans" w:cs="Open Sans"/>
          <w:color w:val="FF0000"/>
          <w:sz w:val="24"/>
          <w:szCs w:val="24"/>
        </w:rPr>
      </w:pPr>
      <w:hyperlink r:id="rId8" w:tooltip="Serveur Web" w:history="1">
        <w:r w:rsidRPr="00103320">
          <w:rPr>
            <w:rStyle w:val="Lienhypertexte"/>
            <w:rFonts w:ascii="Open Sans" w:hAnsi="Open Sans" w:cs="Open Sans"/>
            <w:b/>
            <w:bCs/>
            <w:color w:val="auto"/>
            <w:sz w:val="24"/>
            <w:szCs w:val="24"/>
          </w:rPr>
          <w:t>Serveur</w:t>
        </w:r>
        <w:r w:rsidRPr="00103320">
          <w:rPr>
            <w:rStyle w:val="Lienhypertexte"/>
            <w:rFonts w:ascii="Open Sans" w:hAnsi="Open Sans" w:cs="Open Sans"/>
            <w:b/>
            <w:bCs/>
            <w:color w:val="auto"/>
            <w:sz w:val="24"/>
            <w:szCs w:val="24"/>
          </w:rPr>
          <w:t xml:space="preserve"> Web</w:t>
        </w:r>
      </w:hyperlink>
      <w:r w:rsidRPr="00103320">
        <w:rPr>
          <w:rFonts w:ascii="Open Sans" w:hAnsi="Open Sans" w:cs="Open Sans"/>
          <w:b/>
          <w:bCs/>
          <w:sz w:val="24"/>
          <w:szCs w:val="24"/>
        </w:rPr>
        <w:t> local</w:t>
      </w:r>
      <w:r>
        <w:rPr>
          <w:rFonts w:ascii="Open Sans" w:hAnsi="Open Sans" w:cs="Open Sans"/>
          <w:b/>
          <w:bCs/>
          <w:color w:val="FF0000"/>
          <w:sz w:val="24"/>
          <w:szCs w:val="24"/>
        </w:rPr>
        <w:t> </w:t>
      </w:r>
      <w:r w:rsidRPr="00103320">
        <w:rPr>
          <w:rFonts w:ascii="Open Sans" w:hAnsi="Open Sans" w:cs="Open Sans"/>
          <w:b/>
          <w:bCs/>
          <w:sz w:val="24"/>
          <w:szCs w:val="24"/>
        </w:rPr>
        <w:t xml:space="preserve">: </w:t>
      </w:r>
      <w:r w:rsidR="00F41714" w:rsidRPr="00103320">
        <w:rPr>
          <w:rFonts w:ascii="Open Sans" w:hAnsi="Open Sans" w:cs="Open Sans"/>
          <w:sz w:val="24"/>
          <w:szCs w:val="24"/>
        </w:rPr>
        <w:t>XAMP Serveur</w:t>
      </w:r>
    </w:p>
    <w:p w14:paraId="216E59EF" w14:textId="602A5943" w:rsidR="00525A3E" w:rsidRDefault="005C4C45" w:rsidP="000F7FCB">
      <w:pPr>
        <w:rPr>
          <w:rFonts w:ascii="Open Sans" w:hAnsi="Open Sans" w:cs="Open Sans"/>
          <w:b/>
          <w:bCs/>
          <w:color w:val="000000" w:themeColor="text1"/>
          <w:sz w:val="24"/>
          <w:szCs w:val="24"/>
        </w:rPr>
      </w:pPr>
      <w:r w:rsidRPr="003F607C">
        <w:rPr>
          <w:rFonts w:ascii="Open Sans" w:hAnsi="Open Sans" w:cs="Open Sans"/>
          <w:b/>
          <w:bCs/>
          <w:color w:val="000000" w:themeColor="text1"/>
          <w:sz w:val="24"/>
          <w:szCs w:val="24"/>
        </w:rPr>
        <w:t>Environnement de développement intégré :</w:t>
      </w:r>
    </w:p>
    <w:p w14:paraId="74C4CF63" w14:textId="7C2CB96F" w:rsidR="003F607C" w:rsidRDefault="003F607C" w:rsidP="000F7FCB">
      <w:pPr>
        <w:rPr>
          <w:rFonts w:ascii="Open Sans" w:hAnsi="Open Sans" w:cs="Open Sans"/>
          <w:color w:val="000000" w:themeColor="text1"/>
          <w:sz w:val="24"/>
          <w:szCs w:val="24"/>
        </w:rPr>
      </w:pPr>
      <w:proofErr w:type="spellStart"/>
      <w:r>
        <w:rPr>
          <w:rFonts w:ascii="Open Sans" w:hAnsi="Open Sans" w:cs="Open Sans"/>
          <w:color w:val="000000" w:themeColor="text1"/>
          <w:sz w:val="24"/>
          <w:szCs w:val="24"/>
        </w:rPr>
        <w:t>Webstorm</w:t>
      </w:r>
      <w:proofErr w:type="spellEnd"/>
      <w:r>
        <w:rPr>
          <w:rFonts w:ascii="Open Sans" w:hAnsi="Open Sans" w:cs="Open Sans"/>
          <w:color w:val="000000" w:themeColor="text1"/>
          <w:sz w:val="24"/>
          <w:szCs w:val="24"/>
        </w:rPr>
        <w:t xml:space="preserve"> (Frontend)</w:t>
      </w:r>
    </w:p>
    <w:p w14:paraId="66555FC5" w14:textId="10C47F46" w:rsidR="003F607C" w:rsidRDefault="003F607C" w:rsidP="000F7FCB">
      <w:pPr>
        <w:rPr>
          <w:rFonts w:ascii="Open Sans" w:hAnsi="Open Sans" w:cs="Open Sans"/>
          <w:color w:val="000000" w:themeColor="text1"/>
          <w:sz w:val="24"/>
          <w:szCs w:val="24"/>
        </w:rPr>
      </w:pPr>
      <w:proofErr w:type="spellStart"/>
      <w:r>
        <w:rPr>
          <w:rFonts w:ascii="Open Sans" w:hAnsi="Open Sans" w:cs="Open Sans"/>
          <w:color w:val="000000" w:themeColor="text1"/>
          <w:sz w:val="24"/>
          <w:szCs w:val="24"/>
        </w:rPr>
        <w:t>PhpStorm</w:t>
      </w:r>
      <w:proofErr w:type="spellEnd"/>
      <w:r>
        <w:rPr>
          <w:rFonts w:ascii="Open Sans" w:hAnsi="Open Sans" w:cs="Open Sans"/>
          <w:color w:val="000000" w:themeColor="text1"/>
          <w:sz w:val="24"/>
          <w:szCs w:val="24"/>
        </w:rPr>
        <w:t xml:space="preserve"> (Backend)</w:t>
      </w:r>
    </w:p>
    <w:p w14:paraId="43F88B08" w14:textId="5D535A7F" w:rsidR="003F607C" w:rsidRPr="003F607C" w:rsidRDefault="003F607C" w:rsidP="000F7FCB">
      <w:pPr>
        <w:rPr>
          <w:rFonts w:ascii="Open Sans" w:hAnsi="Open Sans" w:cs="Open Sans"/>
          <w:color w:val="000000" w:themeColor="text1"/>
          <w:sz w:val="24"/>
          <w:szCs w:val="24"/>
        </w:rPr>
      </w:pPr>
      <w:r>
        <w:rPr>
          <w:rFonts w:ascii="Open Sans" w:hAnsi="Open Sans" w:cs="Open Sans"/>
          <w:color w:val="000000" w:themeColor="text1"/>
          <w:sz w:val="24"/>
          <w:szCs w:val="24"/>
        </w:rPr>
        <w:t>PhpMyAdmin (Backend)</w:t>
      </w:r>
    </w:p>
    <w:p w14:paraId="4FBCF934" w14:textId="697BC95E" w:rsidR="003939C5" w:rsidRPr="003F607C" w:rsidRDefault="003939C5" w:rsidP="000F7FCB">
      <w:pPr>
        <w:rPr>
          <w:rFonts w:ascii="Open Sans" w:hAnsi="Open Sans" w:cs="Open Sans"/>
          <w:sz w:val="24"/>
          <w:szCs w:val="24"/>
        </w:rPr>
      </w:pPr>
      <w:r w:rsidRPr="003F607C">
        <w:rPr>
          <w:rFonts w:ascii="Open Sans" w:hAnsi="Open Sans" w:cs="Open Sans"/>
          <w:b/>
          <w:bCs/>
          <w:sz w:val="24"/>
          <w:szCs w:val="24"/>
        </w:rPr>
        <w:t>Architecture utilisée</w:t>
      </w:r>
      <w:r w:rsidRPr="003F607C">
        <w:rPr>
          <w:rFonts w:ascii="Open Sans" w:hAnsi="Open Sans" w:cs="Open Sans"/>
          <w:sz w:val="24"/>
          <w:szCs w:val="24"/>
        </w:rPr>
        <w:t> : client - serveur</w:t>
      </w:r>
    </w:p>
    <w:p w14:paraId="3EBEE733" w14:textId="548FE7AC" w:rsidR="00373C1E" w:rsidRDefault="00D628A4" w:rsidP="00F41714">
      <w:pPr>
        <w:pStyle w:val="Titre1"/>
        <w:ind w:left="0" w:firstLine="0"/>
        <w:rPr>
          <w:rFonts w:ascii="Jost* Heavy" w:hAnsi="Jost* Heavy"/>
          <w:szCs w:val="24"/>
        </w:rPr>
      </w:pPr>
      <w:bookmarkStart w:id="2" w:name="_Toc135811719"/>
      <w:r w:rsidRPr="000F7FCB">
        <w:rPr>
          <w:rFonts w:ascii="Jost* Heavy" w:hAnsi="Jost* Heavy"/>
          <w:szCs w:val="24"/>
        </w:rPr>
        <w:t>III. Rappel</w:t>
      </w:r>
      <w:r w:rsidR="00CB4054" w:rsidRPr="000F7FCB">
        <w:rPr>
          <w:rFonts w:ascii="Jost* Heavy" w:hAnsi="Jost* Heavy"/>
          <w:szCs w:val="24"/>
        </w:rPr>
        <w:t xml:space="preserve"> </w:t>
      </w:r>
      <w:r w:rsidR="004417F5" w:rsidRPr="000F7FCB">
        <w:rPr>
          <w:rFonts w:ascii="Jost* Heavy" w:hAnsi="Jost* Heavy"/>
          <w:szCs w:val="24"/>
        </w:rPr>
        <w:t>d</w:t>
      </w:r>
      <w:r w:rsidR="00B71871" w:rsidRPr="000F7FCB">
        <w:rPr>
          <w:rFonts w:ascii="Jost* Heavy" w:hAnsi="Jost* Heavy"/>
          <w:szCs w:val="24"/>
        </w:rPr>
        <w:t>e</w:t>
      </w:r>
      <w:r w:rsidR="00CB4054" w:rsidRPr="000F7FCB">
        <w:rPr>
          <w:rFonts w:ascii="Jost* Heavy" w:hAnsi="Jost* Heavy"/>
          <w:szCs w:val="24"/>
        </w:rPr>
        <w:t>s</w:t>
      </w:r>
      <w:r w:rsidR="004417F5" w:rsidRPr="000F7FCB">
        <w:rPr>
          <w:rFonts w:ascii="Jost* Heavy" w:hAnsi="Jost* Heavy"/>
          <w:szCs w:val="24"/>
        </w:rPr>
        <w:t xml:space="preserve"> </w:t>
      </w:r>
      <w:bookmarkEnd w:id="2"/>
      <w:r w:rsidR="00516321">
        <w:rPr>
          <w:rFonts w:ascii="Jost* Heavy" w:hAnsi="Jost* Heavy"/>
          <w:szCs w:val="24"/>
        </w:rPr>
        <w:t>modules</w:t>
      </w:r>
    </w:p>
    <w:p w14:paraId="2BF249A1" w14:textId="02BC85EA" w:rsidR="0019559B" w:rsidRPr="00516321" w:rsidRDefault="00516321" w:rsidP="00516321">
      <w:pPr>
        <w:spacing w:line="360" w:lineRule="auto"/>
        <w:ind w:left="-284"/>
        <w:jc w:val="both"/>
        <w:rPr>
          <w:rFonts w:ascii="Open Sans" w:hAnsi="Open Sans" w:cs="Open Sans"/>
          <w:sz w:val="24"/>
          <w:szCs w:val="24"/>
        </w:rPr>
      </w:pPr>
      <w:r w:rsidRPr="00516321">
        <w:rPr>
          <w:rFonts w:ascii="Open Sans" w:hAnsi="Open Sans" w:cs="Open Sans"/>
          <w:sz w:val="24"/>
          <w:szCs w:val="24"/>
        </w:rPr>
        <w:t>Après la phase de l’étude préalable déclinée en deux tâches à savoir les interviews et le diagramme d’activité suivi de la phase d’analyse et de conception, il ressort les différents modules suivants :</w:t>
      </w:r>
    </w:p>
    <w:p w14:paraId="24126D69" w14:textId="77777777" w:rsidR="0019559B" w:rsidRPr="00E07A3C" w:rsidRDefault="0019559B" w:rsidP="0019559B">
      <w:pPr>
        <w:pStyle w:val="Paragraphedeliste"/>
        <w:numPr>
          <w:ilvl w:val="0"/>
          <w:numId w:val="44"/>
        </w:numPr>
        <w:spacing w:line="360" w:lineRule="auto"/>
        <w:jc w:val="both"/>
        <w:rPr>
          <w:rFonts w:ascii="Open Sans" w:hAnsi="Open Sans" w:cs="Open Sans"/>
          <w:b/>
          <w:bCs/>
          <w:sz w:val="24"/>
          <w:szCs w:val="24"/>
        </w:rPr>
      </w:pPr>
      <w:r w:rsidRPr="00E07A3C">
        <w:rPr>
          <w:rFonts w:ascii="Open Sans" w:hAnsi="Open Sans" w:cs="Open Sans"/>
          <w:b/>
          <w:bCs/>
          <w:sz w:val="24"/>
          <w:szCs w:val="24"/>
        </w:rPr>
        <w:t xml:space="preserve">Le module administration : </w:t>
      </w:r>
    </w:p>
    <w:p w14:paraId="71FC0C37" w14:textId="77777777" w:rsidR="0019559B" w:rsidRPr="00195025" w:rsidRDefault="0019559B" w:rsidP="0019559B">
      <w:pPr>
        <w:spacing w:line="360" w:lineRule="auto"/>
        <w:ind w:left="360"/>
        <w:jc w:val="both"/>
        <w:rPr>
          <w:rFonts w:ascii="Open Sans" w:hAnsi="Open Sans" w:cs="Open Sans"/>
          <w:sz w:val="24"/>
          <w:szCs w:val="24"/>
        </w:rPr>
      </w:pPr>
      <w:r w:rsidRPr="00195025">
        <w:rPr>
          <w:rFonts w:ascii="Open Sans" w:hAnsi="Open Sans" w:cs="Open Sans"/>
          <w:sz w:val="24"/>
          <w:szCs w:val="24"/>
        </w:rPr>
        <w:t>Il permet à tous les responsables de département de gérer les comptes des collaborateurs.</w:t>
      </w:r>
    </w:p>
    <w:p w14:paraId="6D6D8739" w14:textId="77777777" w:rsidR="0019559B" w:rsidRPr="00E07A3C" w:rsidRDefault="0019559B" w:rsidP="0019559B">
      <w:pPr>
        <w:pStyle w:val="Paragraphedeliste"/>
        <w:numPr>
          <w:ilvl w:val="0"/>
          <w:numId w:val="44"/>
        </w:numPr>
        <w:spacing w:line="360" w:lineRule="auto"/>
        <w:jc w:val="both"/>
        <w:rPr>
          <w:rFonts w:ascii="Open Sans" w:hAnsi="Open Sans" w:cs="Open Sans"/>
          <w:b/>
          <w:bCs/>
          <w:sz w:val="24"/>
          <w:szCs w:val="24"/>
        </w:rPr>
      </w:pPr>
      <w:r w:rsidRPr="00E07A3C">
        <w:rPr>
          <w:rFonts w:ascii="Open Sans" w:hAnsi="Open Sans" w:cs="Open Sans"/>
          <w:b/>
          <w:bCs/>
          <w:sz w:val="24"/>
          <w:szCs w:val="24"/>
        </w:rPr>
        <w:t xml:space="preserve">Le module GED : </w:t>
      </w:r>
    </w:p>
    <w:p w14:paraId="1DE98F9E" w14:textId="77777777" w:rsidR="0019559B" w:rsidRPr="00195025" w:rsidRDefault="0019559B" w:rsidP="0019559B">
      <w:pPr>
        <w:spacing w:line="360" w:lineRule="auto"/>
        <w:ind w:left="360"/>
        <w:jc w:val="both"/>
        <w:rPr>
          <w:rFonts w:ascii="Open Sans" w:hAnsi="Open Sans" w:cs="Open Sans"/>
          <w:sz w:val="24"/>
          <w:szCs w:val="24"/>
        </w:rPr>
      </w:pPr>
      <w:r w:rsidRPr="00195025">
        <w:rPr>
          <w:rFonts w:ascii="Open Sans" w:hAnsi="Open Sans" w:cs="Open Sans"/>
          <w:sz w:val="24"/>
          <w:szCs w:val="24"/>
        </w:rPr>
        <w:lastRenderedPageBreak/>
        <w:t>Il permet au personnel ayant des droits d’accès d’échanger sur les courriers entrants ou sortants.</w:t>
      </w:r>
    </w:p>
    <w:p w14:paraId="24376842" w14:textId="77777777" w:rsidR="0019559B" w:rsidRPr="00E07A3C" w:rsidRDefault="0019559B" w:rsidP="0019559B">
      <w:pPr>
        <w:pStyle w:val="Paragraphedeliste"/>
        <w:numPr>
          <w:ilvl w:val="0"/>
          <w:numId w:val="44"/>
        </w:numPr>
        <w:spacing w:line="360" w:lineRule="auto"/>
        <w:jc w:val="both"/>
        <w:rPr>
          <w:rFonts w:ascii="Open Sans" w:hAnsi="Open Sans" w:cs="Open Sans"/>
          <w:b/>
          <w:bCs/>
          <w:sz w:val="24"/>
          <w:szCs w:val="24"/>
        </w:rPr>
      </w:pPr>
      <w:r w:rsidRPr="00E07A3C">
        <w:rPr>
          <w:rFonts w:ascii="Open Sans" w:hAnsi="Open Sans" w:cs="Open Sans"/>
          <w:b/>
          <w:bCs/>
          <w:sz w:val="24"/>
          <w:szCs w:val="24"/>
        </w:rPr>
        <w:t xml:space="preserve">Le module Workspace (espace de travail) : </w:t>
      </w:r>
    </w:p>
    <w:p w14:paraId="7CA766DE" w14:textId="77777777" w:rsidR="0019559B" w:rsidRPr="00195025" w:rsidRDefault="0019559B" w:rsidP="0019559B">
      <w:pPr>
        <w:spacing w:line="360" w:lineRule="auto"/>
        <w:ind w:left="360"/>
        <w:jc w:val="both"/>
        <w:rPr>
          <w:rFonts w:ascii="Open Sans" w:hAnsi="Open Sans" w:cs="Open Sans"/>
          <w:sz w:val="24"/>
          <w:szCs w:val="24"/>
        </w:rPr>
      </w:pPr>
      <w:r w:rsidRPr="00195025">
        <w:rPr>
          <w:rFonts w:ascii="Open Sans" w:hAnsi="Open Sans" w:cs="Open Sans"/>
          <w:sz w:val="24"/>
          <w:szCs w:val="24"/>
        </w:rPr>
        <w:t>Ce module permet à l’utilisateur d’ajouter, consulter, modifier et supprimer des documents dans son espace de travail.</w:t>
      </w:r>
    </w:p>
    <w:p w14:paraId="3D224A02" w14:textId="77777777" w:rsidR="0019559B" w:rsidRPr="00E07A3C" w:rsidRDefault="0019559B" w:rsidP="0019559B">
      <w:pPr>
        <w:pStyle w:val="Paragraphedeliste"/>
        <w:numPr>
          <w:ilvl w:val="0"/>
          <w:numId w:val="44"/>
        </w:numPr>
        <w:spacing w:line="360" w:lineRule="auto"/>
        <w:jc w:val="both"/>
        <w:rPr>
          <w:rFonts w:ascii="Open Sans" w:hAnsi="Open Sans" w:cs="Open Sans"/>
          <w:b/>
          <w:bCs/>
          <w:sz w:val="24"/>
          <w:szCs w:val="24"/>
        </w:rPr>
      </w:pPr>
      <w:r w:rsidRPr="00E07A3C">
        <w:rPr>
          <w:rFonts w:ascii="Open Sans" w:hAnsi="Open Sans" w:cs="Open Sans"/>
          <w:b/>
          <w:bCs/>
          <w:sz w:val="24"/>
          <w:szCs w:val="24"/>
        </w:rPr>
        <w:t xml:space="preserve">Le module Archives : </w:t>
      </w:r>
    </w:p>
    <w:p w14:paraId="02DCA150" w14:textId="5DE97602" w:rsidR="002D348E" w:rsidRPr="00F87ADE" w:rsidRDefault="0019559B" w:rsidP="00F87ADE">
      <w:pPr>
        <w:spacing w:line="360" w:lineRule="auto"/>
        <w:ind w:left="360"/>
        <w:jc w:val="both"/>
        <w:rPr>
          <w:rStyle w:val="Titre3Car"/>
          <w:rFonts w:ascii="Open Sans" w:eastAsiaTheme="minorHAnsi" w:hAnsi="Open Sans" w:cs="Open Sans"/>
          <w:color w:val="auto"/>
        </w:rPr>
      </w:pPr>
      <w:r w:rsidRPr="00195025">
        <w:rPr>
          <w:rFonts w:ascii="Open Sans" w:hAnsi="Open Sans" w:cs="Open Sans"/>
          <w:sz w:val="24"/>
          <w:szCs w:val="24"/>
        </w:rPr>
        <w:t xml:space="preserve">Il permet d’archiver des documents et de les retrouver en cas de besoin. </w:t>
      </w:r>
    </w:p>
    <w:p w14:paraId="3BC4876F" w14:textId="523CD5A3" w:rsidR="004907EB" w:rsidRDefault="00D628A4" w:rsidP="002D348E">
      <w:pPr>
        <w:rPr>
          <w:rFonts w:ascii="Jost* Heavy" w:hAnsi="Jost* Heavy"/>
        </w:rPr>
      </w:pPr>
      <w:bookmarkStart w:id="3" w:name="_Toc135811720"/>
      <w:r w:rsidRPr="002D348E">
        <w:rPr>
          <w:rStyle w:val="Titre1Car"/>
          <w:rFonts w:ascii="Jost* Heavy" w:hAnsi="Jost* Heavy"/>
          <w:szCs w:val="24"/>
        </w:rPr>
        <w:t>IV. Schéma</w:t>
      </w:r>
      <w:r w:rsidR="004907EB" w:rsidRPr="002D348E">
        <w:rPr>
          <w:rStyle w:val="Titre1Car"/>
          <w:rFonts w:ascii="Jost* Heavy" w:hAnsi="Jost* Heavy"/>
          <w:szCs w:val="24"/>
        </w:rPr>
        <w:t xml:space="preserve"> relationnel </w:t>
      </w:r>
      <w:r w:rsidR="00276541" w:rsidRPr="002D348E">
        <w:rPr>
          <w:rStyle w:val="Titre1Car"/>
          <w:rFonts w:ascii="Jost* Heavy" w:hAnsi="Jost* Heavy"/>
          <w:szCs w:val="24"/>
        </w:rPr>
        <w:t>(script de la base de données</w:t>
      </w:r>
      <w:bookmarkEnd w:id="3"/>
      <w:r w:rsidR="002B22D1" w:rsidRPr="002D348E">
        <w:rPr>
          <w:rFonts w:ascii="Jost* Heavy" w:hAnsi="Jost* Heavy"/>
        </w:rPr>
        <w:t>)</w:t>
      </w:r>
    </w:p>
    <w:p w14:paraId="3C7127AF" w14:textId="77777777" w:rsidR="002B00C1" w:rsidRDefault="002B00C1" w:rsidP="002D348E">
      <w:pPr>
        <w:rPr>
          <w:rFonts w:ascii="Jost* Heavy" w:hAnsi="Jost* Heavy"/>
        </w:rPr>
      </w:pPr>
    </w:p>
    <w:p w14:paraId="5CBEEA56" w14:textId="0875447A" w:rsidR="002B00C1" w:rsidRDefault="002B00C1" w:rsidP="002D348E">
      <w:pPr>
        <w:rPr>
          <w:rFonts w:ascii="Jost* Heavy" w:hAnsi="Jost* Heavy"/>
        </w:rPr>
      </w:pPr>
      <w:r>
        <w:rPr>
          <w:rFonts w:ascii="Jost* Heavy" w:hAnsi="Jost* Heavy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5D0AAEE" wp14:editId="40579500">
                <wp:simplePos x="0" y="0"/>
                <wp:positionH relativeFrom="column">
                  <wp:posOffset>41910</wp:posOffset>
                </wp:positionH>
                <wp:positionV relativeFrom="paragraph">
                  <wp:posOffset>210184</wp:posOffset>
                </wp:positionV>
                <wp:extent cx="5962650" cy="4048125"/>
                <wp:effectExtent l="0" t="0" r="0" b="9525"/>
                <wp:wrapNone/>
                <wp:docPr id="769638557" name="Zone de text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2650" cy="404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B5BAD67" w14:textId="180A661B" w:rsidR="002B00C1" w:rsidRDefault="002B00C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1FBEA5B" wp14:editId="459E929F">
                                  <wp:extent cx="5813197" cy="3257550"/>
                                  <wp:effectExtent l="0" t="0" r="0" b="0"/>
                                  <wp:docPr id="585083521" name="Image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85083521" name="Image 585083521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26391" cy="326494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D0AAEE" id="Zone de texte 20" o:spid="_x0000_s1031" type="#_x0000_t202" style="position:absolute;margin-left:3.3pt;margin-top:16.55pt;width:469.5pt;height:318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" fillcolor="white [3201]" stroked="f" strokeweight=".5pt">
                <v:textbox>
                  <w:txbxContent>
                    <w:p w14:paraId="6B5BAD67" w14:textId="180A661B" w:rsidR="002B00C1" w:rsidRDefault="002B00C1">
                      <w:r>
                        <w:rPr>
                          <w:noProof/>
                        </w:rPr>
                        <w:drawing>
                          <wp:inline distT="0" distB="0" distL="0" distR="0" wp14:anchorId="61FBEA5B" wp14:editId="459E929F">
                            <wp:extent cx="5813197" cy="3257550"/>
                            <wp:effectExtent l="0" t="0" r="0" b="0"/>
                            <wp:docPr id="585083521" name="Image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85083521" name="Image 585083521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26391" cy="326494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B69E790" w14:textId="77777777" w:rsidR="002B00C1" w:rsidRDefault="002B00C1" w:rsidP="002D348E">
      <w:pPr>
        <w:rPr>
          <w:rFonts w:ascii="Jost* Heavy" w:hAnsi="Jost* Heavy"/>
        </w:rPr>
      </w:pPr>
    </w:p>
    <w:p w14:paraId="5E4CBB95" w14:textId="77777777" w:rsidR="002B00C1" w:rsidRDefault="002B00C1" w:rsidP="002D348E">
      <w:pPr>
        <w:rPr>
          <w:rFonts w:ascii="Jost* Heavy" w:hAnsi="Jost* Heavy"/>
        </w:rPr>
      </w:pPr>
    </w:p>
    <w:p w14:paraId="671D0EEF" w14:textId="77777777" w:rsidR="002B00C1" w:rsidRDefault="002B00C1" w:rsidP="002D348E">
      <w:pPr>
        <w:rPr>
          <w:rFonts w:ascii="Jost* Heavy" w:hAnsi="Jost* Heavy"/>
        </w:rPr>
      </w:pPr>
    </w:p>
    <w:p w14:paraId="124CB361" w14:textId="77777777" w:rsidR="002B00C1" w:rsidRDefault="002B00C1" w:rsidP="002D348E">
      <w:pPr>
        <w:rPr>
          <w:rFonts w:ascii="Jost* Heavy" w:hAnsi="Jost* Heavy"/>
        </w:rPr>
      </w:pPr>
    </w:p>
    <w:p w14:paraId="0A6014A3" w14:textId="77777777" w:rsidR="002B00C1" w:rsidRDefault="002B00C1" w:rsidP="002D348E">
      <w:pPr>
        <w:rPr>
          <w:rFonts w:ascii="Jost* Heavy" w:hAnsi="Jost* Heavy"/>
        </w:rPr>
      </w:pPr>
    </w:p>
    <w:p w14:paraId="7DCDC6FB" w14:textId="77777777" w:rsidR="002B00C1" w:rsidRDefault="002B00C1" w:rsidP="002D348E">
      <w:pPr>
        <w:rPr>
          <w:rFonts w:ascii="Jost* Heavy" w:hAnsi="Jost* Heavy"/>
        </w:rPr>
      </w:pPr>
    </w:p>
    <w:p w14:paraId="6D12151F" w14:textId="77777777" w:rsidR="002B00C1" w:rsidRDefault="002B00C1" w:rsidP="002D348E">
      <w:pPr>
        <w:rPr>
          <w:rFonts w:ascii="Jost* Heavy" w:hAnsi="Jost* Heavy"/>
        </w:rPr>
      </w:pPr>
    </w:p>
    <w:p w14:paraId="34325227" w14:textId="77777777" w:rsidR="002B00C1" w:rsidRDefault="002B00C1" w:rsidP="002D348E">
      <w:pPr>
        <w:rPr>
          <w:rFonts w:ascii="Jost* Heavy" w:hAnsi="Jost* Heavy"/>
        </w:rPr>
      </w:pPr>
    </w:p>
    <w:p w14:paraId="048FEA16" w14:textId="77777777" w:rsidR="002B00C1" w:rsidRDefault="002B00C1" w:rsidP="002D348E">
      <w:pPr>
        <w:rPr>
          <w:rFonts w:ascii="Jost* Heavy" w:hAnsi="Jost* Heavy"/>
        </w:rPr>
      </w:pPr>
    </w:p>
    <w:p w14:paraId="3C4C75F6" w14:textId="77777777" w:rsidR="002B00C1" w:rsidRDefault="002B00C1" w:rsidP="002D348E">
      <w:pPr>
        <w:rPr>
          <w:rFonts w:ascii="Jost* Heavy" w:hAnsi="Jost* Heavy"/>
        </w:rPr>
      </w:pPr>
    </w:p>
    <w:p w14:paraId="736C32C7" w14:textId="77777777" w:rsidR="002B00C1" w:rsidRDefault="002B00C1" w:rsidP="002D348E">
      <w:pPr>
        <w:rPr>
          <w:rFonts w:ascii="Jost* Heavy" w:hAnsi="Jost* Heavy"/>
        </w:rPr>
      </w:pPr>
    </w:p>
    <w:p w14:paraId="1F3C7969" w14:textId="77777777" w:rsidR="002B00C1" w:rsidRDefault="002B00C1" w:rsidP="002D348E">
      <w:pPr>
        <w:rPr>
          <w:rFonts w:ascii="Jost* Heavy" w:hAnsi="Jost* Heavy"/>
        </w:rPr>
      </w:pPr>
    </w:p>
    <w:p w14:paraId="24A5612E" w14:textId="77777777" w:rsidR="002B00C1" w:rsidRDefault="002B00C1" w:rsidP="002D348E">
      <w:pPr>
        <w:rPr>
          <w:rFonts w:ascii="Jost* Heavy" w:hAnsi="Jost* Heavy"/>
        </w:rPr>
      </w:pPr>
    </w:p>
    <w:p w14:paraId="18B992C8" w14:textId="77777777" w:rsidR="002B00C1" w:rsidRDefault="002B00C1" w:rsidP="002D348E">
      <w:pPr>
        <w:rPr>
          <w:rFonts w:ascii="Jost* Heavy" w:hAnsi="Jost* Heavy"/>
        </w:rPr>
      </w:pPr>
    </w:p>
    <w:p w14:paraId="2B01E0B6" w14:textId="77777777" w:rsidR="002B00C1" w:rsidRDefault="002B00C1" w:rsidP="002D348E">
      <w:pPr>
        <w:rPr>
          <w:rFonts w:ascii="Jost* Heavy" w:hAnsi="Jost* Heavy"/>
        </w:rPr>
      </w:pPr>
    </w:p>
    <w:p w14:paraId="23FAFEEA" w14:textId="77777777" w:rsidR="002B00C1" w:rsidRPr="002D348E" w:rsidRDefault="002B00C1" w:rsidP="002D348E">
      <w:pPr>
        <w:rPr>
          <w:rFonts w:ascii="Open Sans" w:hAnsi="Open Sans" w:cs="Open Sans"/>
          <w:b/>
          <w:sz w:val="24"/>
          <w:szCs w:val="24"/>
        </w:rPr>
      </w:pPr>
    </w:p>
    <w:p w14:paraId="0E2D0531" w14:textId="2108E828" w:rsidR="000F7FCB" w:rsidRDefault="00D628A4" w:rsidP="000F7FCB">
      <w:pPr>
        <w:pStyle w:val="Titre1"/>
        <w:ind w:left="20"/>
        <w:rPr>
          <w:rFonts w:ascii="Jost* Heavy" w:hAnsi="Jost* Heavy"/>
          <w:szCs w:val="24"/>
        </w:rPr>
      </w:pPr>
      <w:bookmarkStart w:id="4" w:name="_Toc135811721"/>
      <w:r w:rsidRPr="000F7FCB">
        <w:rPr>
          <w:rFonts w:ascii="Jost* Heavy" w:hAnsi="Jost* Heavy"/>
          <w:szCs w:val="24"/>
        </w:rPr>
        <w:lastRenderedPageBreak/>
        <w:t>V</w:t>
      </w:r>
      <w:r w:rsidR="001411CF" w:rsidRPr="000F7FCB">
        <w:rPr>
          <w:rFonts w:ascii="Jost* Heavy" w:hAnsi="Jost* Heavy"/>
          <w:szCs w:val="24"/>
        </w:rPr>
        <w:t xml:space="preserve">. </w:t>
      </w:r>
      <w:r w:rsidR="00223840" w:rsidRPr="000F7FCB">
        <w:rPr>
          <w:rFonts w:ascii="Jost* Heavy" w:hAnsi="Jost* Heavy"/>
          <w:szCs w:val="24"/>
        </w:rPr>
        <w:t xml:space="preserve">Ecrans (IHM) </w:t>
      </w:r>
      <w:bookmarkEnd w:id="4"/>
    </w:p>
    <w:p w14:paraId="736B8496" w14:textId="77777777" w:rsidR="00F41714" w:rsidRDefault="00F41714" w:rsidP="00F41714">
      <w:pPr>
        <w:rPr>
          <w:lang w:eastAsia="fr-FR"/>
        </w:rPr>
      </w:pPr>
    </w:p>
    <w:p w14:paraId="09DFB0CE" w14:textId="1BE9613D" w:rsidR="00B764A8" w:rsidRPr="00B764A8" w:rsidRDefault="00B764A8" w:rsidP="00B764A8">
      <w:pPr>
        <w:pStyle w:val="Titre3"/>
        <w:rPr>
          <w:rFonts w:ascii="Open Sans" w:hAnsi="Open Sans" w:cs="Open Sans"/>
          <w:b/>
          <w:bCs/>
          <w:color w:val="0D0D0D" w:themeColor="text1" w:themeTint="F2"/>
          <w:u w:val="single"/>
          <w:lang w:eastAsia="fr-FR"/>
        </w:rPr>
      </w:pPr>
      <w:r w:rsidRPr="00B764A8">
        <w:rPr>
          <w:rFonts w:ascii="Open Sans" w:hAnsi="Open Sans" w:cs="Open Sans"/>
          <w:b/>
          <w:bCs/>
          <w:color w:val="0D0D0D" w:themeColor="text1" w:themeTint="F2"/>
          <w:u w:val="single"/>
          <w:lang w:eastAsia="fr-FR"/>
        </w:rPr>
        <w:t>Page de Connexion</w:t>
      </w:r>
    </w:p>
    <w:p w14:paraId="3309023F" w14:textId="5165A8B6" w:rsidR="00F41714" w:rsidRDefault="00B764A8" w:rsidP="00F41714">
      <w:pPr>
        <w:rPr>
          <w:lang w:eastAsia="fr-FR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4063AEA" wp14:editId="61EC0A20">
                <wp:simplePos x="0" y="0"/>
                <wp:positionH relativeFrom="column">
                  <wp:posOffset>-7709</wp:posOffset>
                </wp:positionH>
                <wp:positionV relativeFrom="paragraph">
                  <wp:posOffset>121344</wp:posOffset>
                </wp:positionV>
                <wp:extent cx="5667154" cy="3051544"/>
                <wp:effectExtent l="0" t="0" r="0" b="0"/>
                <wp:wrapNone/>
                <wp:docPr id="1562995789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7154" cy="30515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E8B7393" w14:textId="28AA7973" w:rsidR="00B764A8" w:rsidRDefault="00BB780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F020034" wp14:editId="2CB55B24">
                                  <wp:extent cx="5259705" cy="2953385"/>
                                  <wp:effectExtent l="0" t="0" r="0" b="0"/>
                                  <wp:docPr id="1391099387" name="Imag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91099387" name="Image 1391099387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59705" cy="29533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063AEA" id="_x0000_s1032" type="#_x0000_t202" style="position:absolute;margin-left:-.6pt;margin-top:9.55pt;width:446.25pt;height:240.3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" fillcolor="white [3201]" stroked="f" strokeweight=".5pt">
                <v:textbox>
                  <w:txbxContent>
                    <w:p w14:paraId="5E8B7393" w14:textId="28AA7973" w:rsidR="00B764A8" w:rsidRDefault="00BB7804">
                      <w:r>
                        <w:rPr>
                          <w:noProof/>
                        </w:rPr>
                        <w:drawing>
                          <wp:inline distT="0" distB="0" distL="0" distR="0" wp14:anchorId="2F020034" wp14:editId="2CB55B24">
                            <wp:extent cx="5259705" cy="2953385"/>
                            <wp:effectExtent l="0" t="0" r="0" b="0"/>
                            <wp:docPr id="1391099387" name="Imag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91099387" name="Image 1391099387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59705" cy="29533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76C8BD2" w14:textId="77777777" w:rsidR="00F41714" w:rsidRDefault="00F41714" w:rsidP="00F41714">
      <w:pPr>
        <w:rPr>
          <w:lang w:eastAsia="fr-FR"/>
        </w:rPr>
      </w:pPr>
    </w:p>
    <w:p w14:paraId="4AC7FB0F" w14:textId="77777777" w:rsidR="00B764A8" w:rsidRDefault="00B764A8" w:rsidP="00F41714">
      <w:pPr>
        <w:rPr>
          <w:lang w:eastAsia="fr-FR"/>
        </w:rPr>
      </w:pPr>
    </w:p>
    <w:p w14:paraId="4F495D49" w14:textId="77777777" w:rsidR="00B764A8" w:rsidRDefault="00B764A8" w:rsidP="00F41714">
      <w:pPr>
        <w:rPr>
          <w:lang w:eastAsia="fr-FR"/>
        </w:rPr>
      </w:pPr>
    </w:p>
    <w:p w14:paraId="1B487E31" w14:textId="77777777" w:rsidR="00B764A8" w:rsidRDefault="00B764A8" w:rsidP="00F41714">
      <w:pPr>
        <w:rPr>
          <w:lang w:eastAsia="fr-FR"/>
        </w:rPr>
      </w:pPr>
    </w:p>
    <w:p w14:paraId="5DB8DFCC" w14:textId="77777777" w:rsidR="00B764A8" w:rsidRDefault="00B764A8" w:rsidP="00F41714">
      <w:pPr>
        <w:rPr>
          <w:lang w:eastAsia="fr-FR"/>
        </w:rPr>
      </w:pPr>
    </w:p>
    <w:p w14:paraId="3AC3F50D" w14:textId="77777777" w:rsidR="00B764A8" w:rsidRDefault="00B764A8" w:rsidP="00F41714">
      <w:pPr>
        <w:rPr>
          <w:lang w:eastAsia="fr-FR"/>
        </w:rPr>
      </w:pPr>
    </w:p>
    <w:p w14:paraId="395C4374" w14:textId="77777777" w:rsidR="00B764A8" w:rsidRDefault="00B764A8" w:rsidP="00F41714">
      <w:pPr>
        <w:rPr>
          <w:lang w:eastAsia="fr-FR"/>
        </w:rPr>
      </w:pPr>
    </w:p>
    <w:p w14:paraId="131C6FC1" w14:textId="77777777" w:rsidR="00B764A8" w:rsidRDefault="00B764A8" w:rsidP="00F41714">
      <w:pPr>
        <w:rPr>
          <w:lang w:eastAsia="fr-FR"/>
        </w:rPr>
      </w:pPr>
    </w:p>
    <w:p w14:paraId="609B25B1" w14:textId="77777777" w:rsidR="00B764A8" w:rsidRDefault="00B764A8" w:rsidP="00F41714">
      <w:pPr>
        <w:rPr>
          <w:lang w:eastAsia="fr-FR"/>
        </w:rPr>
      </w:pPr>
    </w:p>
    <w:p w14:paraId="369C0C32" w14:textId="77777777" w:rsidR="00B764A8" w:rsidRDefault="00B764A8" w:rsidP="00F41714">
      <w:pPr>
        <w:rPr>
          <w:lang w:eastAsia="fr-FR"/>
        </w:rPr>
      </w:pPr>
    </w:p>
    <w:p w14:paraId="42E6A092" w14:textId="77777777" w:rsidR="00C50FD6" w:rsidRDefault="00C50FD6" w:rsidP="008804CC">
      <w:pPr>
        <w:ind w:firstLine="708"/>
        <w:rPr>
          <w:lang w:eastAsia="fr-FR"/>
        </w:rPr>
      </w:pPr>
    </w:p>
    <w:p w14:paraId="57B19B6A" w14:textId="77777777" w:rsidR="003F607C" w:rsidRDefault="003F607C" w:rsidP="008804CC">
      <w:pPr>
        <w:ind w:firstLine="708"/>
        <w:rPr>
          <w:lang w:eastAsia="fr-FR"/>
        </w:rPr>
      </w:pPr>
    </w:p>
    <w:p w14:paraId="4DF17694" w14:textId="77777777" w:rsidR="003F607C" w:rsidRDefault="003F607C" w:rsidP="008804CC">
      <w:pPr>
        <w:ind w:firstLine="708"/>
        <w:rPr>
          <w:lang w:eastAsia="fr-FR"/>
        </w:rPr>
      </w:pPr>
    </w:p>
    <w:p w14:paraId="594E103E" w14:textId="77777777" w:rsidR="003F607C" w:rsidRDefault="003F607C" w:rsidP="008804CC">
      <w:pPr>
        <w:ind w:firstLine="708"/>
        <w:rPr>
          <w:lang w:eastAsia="fr-FR"/>
        </w:rPr>
      </w:pPr>
    </w:p>
    <w:p w14:paraId="6F79DDA3" w14:textId="4AF5EFE8" w:rsidR="00B764A8" w:rsidRPr="00B764A8" w:rsidRDefault="00B764A8" w:rsidP="00B764A8">
      <w:pPr>
        <w:pStyle w:val="Titre3"/>
        <w:rPr>
          <w:rFonts w:ascii="Open Sans" w:hAnsi="Open Sans" w:cs="Open Sans"/>
          <w:b/>
          <w:bCs/>
          <w:color w:val="0D0D0D" w:themeColor="text1" w:themeTint="F2"/>
          <w:u w:val="single"/>
          <w:lang w:eastAsia="fr-FR"/>
        </w:rPr>
      </w:pPr>
      <w:r>
        <w:rPr>
          <w:rFonts w:ascii="Open Sans" w:hAnsi="Open Sans" w:cs="Open Sans"/>
          <w:b/>
          <w:bCs/>
          <w:color w:val="0D0D0D" w:themeColor="text1" w:themeTint="F2"/>
          <w:u w:val="single"/>
          <w:lang w:eastAsia="fr-FR"/>
        </w:rPr>
        <w:t>Menu de</w:t>
      </w:r>
      <w:r w:rsidR="00D029C5">
        <w:rPr>
          <w:rFonts w:ascii="Open Sans" w:hAnsi="Open Sans" w:cs="Open Sans"/>
          <w:b/>
          <w:bCs/>
          <w:color w:val="0D0D0D" w:themeColor="text1" w:themeTint="F2"/>
          <w:u w:val="single"/>
          <w:lang w:eastAsia="fr-FR"/>
        </w:rPr>
        <w:t xml:space="preserve"> </w:t>
      </w:r>
      <w:r w:rsidR="003F607C">
        <w:rPr>
          <w:rFonts w:ascii="Open Sans" w:hAnsi="Open Sans" w:cs="Open Sans"/>
          <w:b/>
          <w:bCs/>
          <w:color w:val="0D0D0D" w:themeColor="text1" w:themeTint="F2"/>
          <w:u w:val="single"/>
          <w:lang w:eastAsia="fr-FR"/>
        </w:rPr>
        <w:t>la Secrétaire</w:t>
      </w:r>
      <w:r>
        <w:rPr>
          <w:rFonts w:ascii="Open Sans" w:hAnsi="Open Sans" w:cs="Open Sans"/>
          <w:b/>
          <w:bCs/>
          <w:color w:val="0D0D0D" w:themeColor="text1" w:themeTint="F2"/>
          <w:u w:val="single"/>
          <w:lang w:eastAsia="fr-FR"/>
        </w:rPr>
        <w:t xml:space="preserve"> / Chef de Service ou Particulier(e)</w:t>
      </w:r>
    </w:p>
    <w:p w14:paraId="6D41066D" w14:textId="6BCD9C65" w:rsidR="00B764A8" w:rsidRDefault="00B764A8" w:rsidP="00F41714">
      <w:pPr>
        <w:rPr>
          <w:lang w:eastAsia="fr-FR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9F5C680" wp14:editId="0FB6AB06">
                <wp:simplePos x="0" y="0"/>
                <wp:positionH relativeFrom="column">
                  <wp:posOffset>-18342</wp:posOffset>
                </wp:positionH>
                <wp:positionV relativeFrom="paragraph">
                  <wp:posOffset>175511</wp:posOffset>
                </wp:positionV>
                <wp:extent cx="5730949" cy="3232298"/>
                <wp:effectExtent l="0" t="0" r="3175" b="6350"/>
                <wp:wrapNone/>
                <wp:docPr id="847960736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0949" cy="3232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13F8168" w14:textId="3AA89B31" w:rsidR="00B764A8" w:rsidRDefault="00B764A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1568642" wp14:editId="46AC0550">
                                  <wp:extent cx="5502952" cy="3094074"/>
                                  <wp:effectExtent l="0" t="0" r="2540" b="0"/>
                                  <wp:docPr id="834610655" name="Imag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34610655" name="Image 834610655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29934" cy="31092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5C680" id="Zone de texte 10" o:spid="_x0000_s1033" type="#_x0000_t202" style="position:absolute;margin-left:-1.45pt;margin-top:13.8pt;width:451.25pt;height:254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" fillcolor="white [3201]" stroked="f" strokeweight=".5pt">
                <v:textbox>
                  <w:txbxContent>
                    <w:p w14:paraId="113F8168" w14:textId="3AA89B31" w:rsidR="00B764A8" w:rsidRDefault="00B764A8">
                      <w:r>
                        <w:rPr>
                          <w:noProof/>
                        </w:rPr>
                        <w:drawing>
                          <wp:inline distT="0" distB="0" distL="0" distR="0" wp14:anchorId="71568642" wp14:editId="46AC0550">
                            <wp:extent cx="5502952" cy="3094074"/>
                            <wp:effectExtent l="0" t="0" r="2540" b="0"/>
                            <wp:docPr id="834610655" name="Imag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34610655" name="Image 834610655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29934" cy="31092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C09300D" w14:textId="77777777" w:rsidR="00B764A8" w:rsidRDefault="00B764A8" w:rsidP="00F41714">
      <w:pPr>
        <w:rPr>
          <w:lang w:eastAsia="fr-FR"/>
        </w:rPr>
      </w:pPr>
    </w:p>
    <w:p w14:paraId="7F59DBFF" w14:textId="77777777" w:rsidR="00B764A8" w:rsidRDefault="00B764A8" w:rsidP="00F41714">
      <w:pPr>
        <w:rPr>
          <w:lang w:eastAsia="fr-FR"/>
        </w:rPr>
      </w:pPr>
    </w:p>
    <w:p w14:paraId="4E752CF5" w14:textId="77777777" w:rsidR="00B764A8" w:rsidRDefault="00B764A8" w:rsidP="00F41714">
      <w:pPr>
        <w:rPr>
          <w:lang w:eastAsia="fr-FR"/>
        </w:rPr>
      </w:pPr>
    </w:p>
    <w:p w14:paraId="483D9E4D" w14:textId="77777777" w:rsidR="00B764A8" w:rsidRDefault="00B764A8" w:rsidP="00F41714">
      <w:pPr>
        <w:rPr>
          <w:lang w:eastAsia="fr-FR"/>
        </w:rPr>
      </w:pPr>
    </w:p>
    <w:p w14:paraId="2C984FE7" w14:textId="77777777" w:rsidR="00B764A8" w:rsidRDefault="00B764A8" w:rsidP="00F41714">
      <w:pPr>
        <w:rPr>
          <w:lang w:eastAsia="fr-FR"/>
        </w:rPr>
      </w:pPr>
    </w:p>
    <w:p w14:paraId="6C2F3AD7" w14:textId="77777777" w:rsidR="00B764A8" w:rsidRDefault="00B764A8" w:rsidP="00F41714">
      <w:pPr>
        <w:rPr>
          <w:lang w:eastAsia="fr-FR"/>
        </w:rPr>
      </w:pPr>
    </w:p>
    <w:p w14:paraId="40FF8106" w14:textId="77777777" w:rsidR="00B764A8" w:rsidRDefault="00B764A8" w:rsidP="00F41714">
      <w:pPr>
        <w:rPr>
          <w:lang w:eastAsia="fr-FR"/>
        </w:rPr>
      </w:pPr>
    </w:p>
    <w:p w14:paraId="7BA73243" w14:textId="77777777" w:rsidR="00B764A8" w:rsidRDefault="00B764A8" w:rsidP="00F41714">
      <w:pPr>
        <w:rPr>
          <w:lang w:eastAsia="fr-FR"/>
        </w:rPr>
      </w:pPr>
    </w:p>
    <w:p w14:paraId="4C6308DC" w14:textId="77777777" w:rsidR="003F607C" w:rsidRDefault="003F607C" w:rsidP="00F41714">
      <w:pPr>
        <w:rPr>
          <w:lang w:eastAsia="fr-FR"/>
        </w:rPr>
      </w:pPr>
    </w:p>
    <w:p w14:paraId="566180CE" w14:textId="77777777" w:rsidR="003F607C" w:rsidRDefault="003F607C" w:rsidP="00F41714">
      <w:pPr>
        <w:rPr>
          <w:lang w:eastAsia="fr-FR"/>
        </w:rPr>
      </w:pPr>
    </w:p>
    <w:p w14:paraId="45C21262" w14:textId="77777777" w:rsidR="003F607C" w:rsidRDefault="003F607C" w:rsidP="00F41714">
      <w:pPr>
        <w:rPr>
          <w:lang w:eastAsia="fr-FR"/>
        </w:rPr>
      </w:pPr>
    </w:p>
    <w:p w14:paraId="1332F6C0" w14:textId="0F784267" w:rsidR="00B764A8" w:rsidRPr="00B764A8" w:rsidRDefault="00B764A8" w:rsidP="00B764A8">
      <w:pPr>
        <w:pStyle w:val="Titre3"/>
        <w:rPr>
          <w:rFonts w:ascii="Open Sans" w:hAnsi="Open Sans" w:cs="Open Sans"/>
          <w:b/>
          <w:bCs/>
          <w:color w:val="0D0D0D" w:themeColor="text1" w:themeTint="F2"/>
          <w:u w:val="single"/>
          <w:lang w:eastAsia="fr-FR"/>
        </w:rPr>
      </w:pPr>
      <w:r>
        <w:rPr>
          <w:rFonts w:ascii="Open Sans" w:hAnsi="Open Sans" w:cs="Open Sans"/>
          <w:b/>
          <w:bCs/>
          <w:color w:val="0D0D0D" w:themeColor="text1" w:themeTint="F2"/>
          <w:u w:val="single"/>
          <w:lang w:eastAsia="fr-FR"/>
        </w:rPr>
        <w:t>Menu de</w:t>
      </w:r>
      <w:r w:rsidR="00D029C5">
        <w:rPr>
          <w:rFonts w:ascii="Open Sans" w:hAnsi="Open Sans" w:cs="Open Sans"/>
          <w:b/>
          <w:bCs/>
          <w:color w:val="0D0D0D" w:themeColor="text1" w:themeTint="F2"/>
          <w:u w:val="single"/>
          <w:lang w:eastAsia="fr-FR"/>
        </w:rPr>
        <w:t>s responsables de département</w:t>
      </w:r>
      <w:r>
        <w:rPr>
          <w:rFonts w:ascii="Open Sans" w:hAnsi="Open Sans" w:cs="Open Sans"/>
          <w:b/>
          <w:bCs/>
          <w:color w:val="0D0D0D" w:themeColor="text1" w:themeTint="F2"/>
          <w:u w:val="single"/>
          <w:lang w:eastAsia="fr-FR"/>
        </w:rPr>
        <w:t xml:space="preserve"> </w:t>
      </w:r>
    </w:p>
    <w:p w14:paraId="3015E24C" w14:textId="1354D218" w:rsidR="00B764A8" w:rsidRDefault="00B764A8" w:rsidP="00F41714">
      <w:pPr>
        <w:rPr>
          <w:lang w:eastAsia="fr-FR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80C8E8D" wp14:editId="0B3677E2">
                <wp:simplePos x="0" y="0"/>
                <wp:positionH relativeFrom="column">
                  <wp:posOffset>-82137</wp:posOffset>
                </wp:positionH>
                <wp:positionV relativeFrom="paragraph">
                  <wp:posOffset>152622</wp:posOffset>
                </wp:positionV>
                <wp:extent cx="6177517" cy="3625702"/>
                <wp:effectExtent l="0" t="0" r="0" b="0"/>
                <wp:wrapNone/>
                <wp:docPr id="206780865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7517" cy="36257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69145E6" w14:textId="31244DB9" w:rsidR="00B764A8" w:rsidRDefault="00B764A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8C68D18" wp14:editId="7DC7D139">
                                  <wp:extent cx="6013593" cy="3381154"/>
                                  <wp:effectExtent l="0" t="0" r="6350" b="0"/>
                                  <wp:docPr id="20149907" name="Imag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149907" name="Image 20149907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21478" cy="338558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0C8E8D" id="Zone de texte 12" o:spid="_x0000_s1034" type="#_x0000_t202" style="position:absolute;margin-left:-6.45pt;margin-top:12pt;width:486.4pt;height:285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" fillcolor="white [3201]" stroked="f" strokeweight=".5pt">
                <v:textbox>
                  <w:txbxContent>
                    <w:p w14:paraId="169145E6" w14:textId="31244DB9" w:rsidR="00B764A8" w:rsidRDefault="00B764A8">
                      <w:r>
                        <w:rPr>
                          <w:noProof/>
                        </w:rPr>
                        <w:drawing>
                          <wp:inline distT="0" distB="0" distL="0" distR="0" wp14:anchorId="58C68D18" wp14:editId="7DC7D139">
                            <wp:extent cx="6013593" cy="3381154"/>
                            <wp:effectExtent l="0" t="0" r="6350" b="0"/>
                            <wp:docPr id="20149907" name="Image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149907" name="Image 20149907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21478" cy="338558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3DFFE7E" w14:textId="77777777" w:rsidR="00B764A8" w:rsidRDefault="00B764A8" w:rsidP="00F41714">
      <w:pPr>
        <w:rPr>
          <w:lang w:eastAsia="fr-FR"/>
        </w:rPr>
      </w:pPr>
    </w:p>
    <w:p w14:paraId="3D862E68" w14:textId="77777777" w:rsidR="00B764A8" w:rsidRDefault="00B764A8" w:rsidP="00F41714">
      <w:pPr>
        <w:rPr>
          <w:lang w:eastAsia="fr-FR"/>
        </w:rPr>
      </w:pPr>
    </w:p>
    <w:p w14:paraId="48130278" w14:textId="77777777" w:rsidR="00B764A8" w:rsidRDefault="00B764A8" w:rsidP="00F41714">
      <w:pPr>
        <w:rPr>
          <w:lang w:eastAsia="fr-FR"/>
        </w:rPr>
      </w:pPr>
    </w:p>
    <w:p w14:paraId="287D4E2B" w14:textId="77777777" w:rsidR="00B764A8" w:rsidRDefault="00B764A8" w:rsidP="00F41714">
      <w:pPr>
        <w:rPr>
          <w:lang w:eastAsia="fr-FR"/>
        </w:rPr>
      </w:pPr>
    </w:p>
    <w:p w14:paraId="4CA857E4" w14:textId="77777777" w:rsidR="00B764A8" w:rsidRDefault="00B764A8" w:rsidP="00F41714">
      <w:pPr>
        <w:rPr>
          <w:lang w:eastAsia="fr-FR"/>
        </w:rPr>
      </w:pPr>
    </w:p>
    <w:p w14:paraId="5D10BA5C" w14:textId="77777777" w:rsidR="00B764A8" w:rsidRDefault="00B764A8" w:rsidP="00F41714">
      <w:pPr>
        <w:rPr>
          <w:lang w:eastAsia="fr-FR"/>
        </w:rPr>
      </w:pPr>
    </w:p>
    <w:p w14:paraId="2E7C8BC9" w14:textId="77777777" w:rsidR="00B764A8" w:rsidRDefault="00B764A8" w:rsidP="00F41714">
      <w:pPr>
        <w:rPr>
          <w:lang w:eastAsia="fr-FR"/>
        </w:rPr>
      </w:pPr>
    </w:p>
    <w:p w14:paraId="730B3AA9" w14:textId="77777777" w:rsidR="00B764A8" w:rsidRDefault="00B764A8" w:rsidP="00F41714">
      <w:pPr>
        <w:rPr>
          <w:lang w:eastAsia="fr-FR"/>
        </w:rPr>
      </w:pPr>
    </w:p>
    <w:p w14:paraId="6492D14D" w14:textId="77777777" w:rsidR="00B764A8" w:rsidRDefault="00B764A8" w:rsidP="00F41714">
      <w:pPr>
        <w:rPr>
          <w:lang w:eastAsia="fr-FR"/>
        </w:rPr>
      </w:pPr>
    </w:p>
    <w:p w14:paraId="48505420" w14:textId="77777777" w:rsidR="00B764A8" w:rsidRDefault="00B764A8" w:rsidP="00F41714">
      <w:pPr>
        <w:rPr>
          <w:lang w:eastAsia="fr-FR"/>
        </w:rPr>
      </w:pPr>
    </w:p>
    <w:p w14:paraId="295D528B" w14:textId="77777777" w:rsidR="00B764A8" w:rsidRDefault="00B764A8" w:rsidP="00F41714">
      <w:pPr>
        <w:rPr>
          <w:lang w:eastAsia="fr-FR"/>
        </w:rPr>
      </w:pPr>
    </w:p>
    <w:p w14:paraId="351A6A4B" w14:textId="77777777" w:rsidR="00B764A8" w:rsidRDefault="00B764A8" w:rsidP="00F41714">
      <w:pPr>
        <w:rPr>
          <w:lang w:eastAsia="fr-FR"/>
        </w:rPr>
      </w:pPr>
    </w:p>
    <w:p w14:paraId="5F887F52" w14:textId="77777777" w:rsidR="008804CC" w:rsidRDefault="008804CC" w:rsidP="00F41714">
      <w:pPr>
        <w:rPr>
          <w:lang w:eastAsia="fr-FR"/>
        </w:rPr>
      </w:pPr>
    </w:p>
    <w:p w14:paraId="48E21501" w14:textId="77777777" w:rsidR="003F607C" w:rsidRDefault="003F607C" w:rsidP="00F41714">
      <w:pPr>
        <w:rPr>
          <w:lang w:eastAsia="fr-FR"/>
        </w:rPr>
      </w:pPr>
    </w:p>
    <w:p w14:paraId="2BC84E71" w14:textId="77777777" w:rsidR="003F607C" w:rsidRDefault="003F607C" w:rsidP="00F41714">
      <w:pPr>
        <w:rPr>
          <w:lang w:eastAsia="fr-FR"/>
        </w:rPr>
      </w:pPr>
    </w:p>
    <w:p w14:paraId="42D7E42E" w14:textId="77777777" w:rsidR="003F607C" w:rsidRDefault="003F607C" w:rsidP="00F41714">
      <w:pPr>
        <w:rPr>
          <w:lang w:eastAsia="fr-FR"/>
        </w:rPr>
      </w:pPr>
    </w:p>
    <w:p w14:paraId="6691B639" w14:textId="03E2B58C" w:rsidR="00B764A8" w:rsidRPr="003F607C" w:rsidRDefault="00B764A8" w:rsidP="00F41714">
      <w:pPr>
        <w:rPr>
          <w:rFonts w:ascii="Open Sans" w:hAnsi="Open Sans" w:cs="Open Sans"/>
          <w:b/>
          <w:bCs/>
          <w:u w:val="single"/>
          <w:lang w:eastAsia="fr-FR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595BB73" wp14:editId="26295D09">
                <wp:simplePos x="0" y="0"/>
                <wp:positionH relativeFrom="column">
                  <wp:posOffset>-39607</wp:posOffset>
                </wp:positionH>
                <wp:positionV relativeFrom="paragraph">
                  <wp:posOffset>325238</wp:posOffset>
                </wp:positionV>
                <wp:extent cx="6039293" cy="3189768"/>
                <wp:effectExtent l="0" t="0" r="0" b="0"/>
                <wp:wrapNone/>
                <wp:docPr id="245704556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9293" cy="31897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C760875" w14:textId="1C5BAEDF" w:rsidR="00B764A8" w:rsidRDefault="00B764A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4506101" wp14:editId="03D0BC23">
                                  <wp:extent cx="5486400" cy="3084500"/>
                                  <wp:effectExtent l="0" t="0" r="0" b="1905"/>
                                  <wp:docPr id="1380089745" name="Imag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80089745" name="Image 1380089745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01433" cy="309295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95BB73" id="Zone de texte 15" o:spid="_x0000_s1035" type="#_x0000_t202" style="position:absolute;margin-left:-3.1pt;margin-top:25.6pt;width:475.55pt;height:251.1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" fillcolor="white [3201]" stroked="f" strokeweight=".5pt">
                <v:textbox>
                  <w:txbxContent>
                    <w:p w14:paraId="7C760875" w14:textId="1C5BAEDF" w:rsidR="00B764A8" w:rsidRDefault="00B764A8">
                      <w:r>
                        <w:rPr>
                          <w:noProof/>
                        </w:rPr>
                        <w:drawing>
                          <wp:inline distT="0" distB="0" distL="0" distR="0" wp14:anchorId="04506101" wp14:editId="03D0BC23">
                            <wp:extent cx="5486400" cy="3084500"/>
                            <wp:effectExtent l="0" t="0" r="0" b="1905"/>
                            <wp:docPr id="1380089745" name="Imag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80089745" name="Image 1380089745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01433" cy="309295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Open Sans" w:hAnsi="Open Sans" w:cs="Open Sans"/>
          <w:b/>
          <w:bCs/>
          <w:color w:val="0D0D0D" w:themeColor="text1" w:themeTint="F2"/>
          <w:u w:val="single"/>
          <w:lang w:eastAsia="fr-FR"/>
        </w:rPr>
        <w:t xml:space="preserve">Menu </w:t>
      </w:r>
      <w:r w:rsidR="00BA7833">
        <w:rPr>
          <w:rFonts w:ascii="Open Sans" w:hAnsi="Open Sans" w:cs="Open Sans"/>
          <w:b/>
          <w:bCs/>
          <w:color w:val="0D0D0D" w:themeColor="text1" w:themeTint="F2"/>
          <w:u w:val="single"/>
          <w:lang w:eastAsia="fr-FR"/>
        </w:rPr>
        <w:t>qui affiche les documents du département</w:t>
      </w:r>
      <w:r>
        <w:rPr>
          <w:rFonts w:ascii="Open Sans" w:hAnsi="Open Sans" w:cs="Open Sans"/>
          <w:b/>
          <w:bCs/>
          <w:color w:val="0D0D0D" w:themeColor="text1" w:themeTint="F2"/>
          <w:u w:val="single"/>
          <w:lang w:eastAsia="fr-FR"/>
        </w:rPr>
        <w:t xml:space="preserve"> </w:t>
      </w:r>
      <w:r w:rsidR="003F607C">
        <w:rPr>
          <w:rFonts w:ascii="Open Sans" w:hAnsi="Open Sans" w:cs="Open Sans"/>
          <w:b/>
          <w:bCs/>
          <w:u w:val="single"/>
          <w:lang w:eastAsia="fr-FR"/>
        </w:rPr>
        <w:t>ou document d’un utilisateur</w:t>
      </w:r>
    </w:p>
    <w:p w14:paraId="1AFEFE58" w14:textId="77777777" w:rsidR="008804CC" w:rsidRDefault="008804CC" w:rsidP="00F41714">
      <w:pPr>
        <w:rPr>
          <w:lang w:eastAsia="fr-FR"/>
        </w:rPr>
      </w:pPr>
    </w:p>
    <w:p w14:paraId="3994108A" w14:textId="2F28D647" w:rsidR="00B764A8" w:rsidRDefault="00B764A8" w:rsidP="00F41714">
      <w:pPr>
        <w:rPr>
          <w:lang w:eastAsia="fr-FR"/>
        </w:rPr>
      </w:pPr>
    </w:p>
    <w:p w14:paraId="0FA1157C" w14:textId="77777777" w:rsidR="00B764A8" w:rsidRDefault="00B764A8" w:rsidP="00F41714">
      <w:pPr>
        <w:rPr>
          <w:lang w:eastAsia="fr-FR"/>
        </w:rPr>
      </w:pPr>
    </w:p>
    <w:p w14:paraId="4DA75442" w14:textId="77777777" w:rsidR="00B764A8" w:rsidRDefault="00B764A8" w:rsidP="00F41714">
      <w:pPr>
        <w:rPr>
          <w:lang w:eastAsia="fr-FR"/>
        </w:rPr>
      </w:pPr>
    </w:p>
    <w:p w14:paraId="76CC26E1" w14:textId="77777777" w:rsidR="00B764A8" w:rsidRDefault="00B764A8" w:rsidP="00F41714">
      <w:pPr>
        <w:rPr>
          <w:lang w:eastAsia="fr-FR"/>
        </w:rPr>
      </w:pPr>
    </w:p>
    <w:p w14:paraId="43CAB35D" w14:textId="77777777" w:rsidR="00B764A8" w:rsidRDefault="00B764A8" w:rsidP="00F41714">
      <w:pPr>
        <w:rPr>
          <w:lang w:eastAsia="fr-FR"/>
        </w:rPr>
      </w:pPr>
    </w:p>
    <w:p w14:paraId="5D78DF79" w14:textId="77777777" w:rsidR="00B764A8" w:rsidRDefault="00B764A8" w:rsidP="00F41714">
      <w:pPr>
        <w:rPr>
          <w:lang w:eastAsia="fr-FR"/>
        </w:rPr>
      </w:pPr>
    </w:p>
    <w:p w14:paraId="00C37BDA" w14:textId="77777777" w:rsidR="00B764A8" w:rsidRDefault="00B764A8" w:rsidP="00F41714">
      <w:pPr>
        <w:rPr>
          <w:lang w:eastAsia="fr-FR"/>
        </w:rPr>
      </w:pPr>
    </w:p>
    <w:p w14:paraId="68A0BCFB" w14:textId="77777777" w:rsidR="00B764A8" w:rsidRDefault="00B764A8" w:rsidP="00F41714">
      <w:pPr>
        <w:rPr>
          <w:lang w:eastAsia="fr-FR"/>
        </w:rPr>
      </w:pPr>
    </w:p>
    <w:p w14:paraId="268357F8" w14:textId="77777777" w:rsidR="00B764A8" w:rsidRDefault="00B764A8" w:rsidP="00F41714">
      <w:pPr>
        <w:rPr>
          <w:lang w:eastAsia="fr-FR"/>
        </w:rPr>
      </w:pPr>
    </w:p>
    <w:p w14:paraId="79CCDD1B" w14:textId="77777777" w:rsidR="00B764A8" w:rsidRDefault="00B764A8" w:rsidP="00F41714">
      <w:pPr>
        <w:rPr>
          <w:lang w:eastAsia="fr-FR"/>
        </w:rPr>
      </w:pPr>
    </w:p>
    <w:p w14:paraId="6EF5FA76" w14:textId="77777777" w:rsidR="003F607C" w:rsidRDefault="003F607C" w:rsidP="00F41714">
      <w:pPr>
        <w:rPr>
          <w:rFonts w:ascii="Open Sans" w:hAnsi="Open Sans" w:cs="Open Sans"/>
          <w:b/>
          <w:bCs/>
          <w:color w:val="0D0D0D" w:themeColor="text1" w:themeTint="F2"/>
          <w:u w:val="single"/>
          <w:lang w:eastAsia="fr-FR"/>
        </w:rPr>
      </w:pPr>
    </w:p>
    <w:p w14:paraId="17DF28E1" w14:textId="2B5B7721" w:rsidR="00B764A8" w:rsidRDefault="00B764A8" w:rsidP="00F41714">
      <w:pPr>
        <w:rPr>
          <w:lang w:eastAsia="fr-FR"/>
        </w:rPr>
      </w:pPr>
      <w:r>
        <w:rPr>
          <w:rFonts w:ascii="Open Sans" w:hAnsi="Open Sans" w:cs="Open Sans"/>
          <w:b/>
          <w:bCs/>
          <w:color w:val="0D0D0D" w:themeColor="text1" w:themeTint="F2"/>
          <w:u w:val="single"/>
          <w:lang w:eastAsia="fr-FR"/>
        </w:rPr>
        <w:t>Menu d</w:t>
      </w:r>
      <w:r w:rsidR="00EB32BE">
        <w:rPr>
          <w:rFonts w:ascii="Open Sans" w:hAnsi="Open Sans" w:cs="Open Sans"/>
          <w:b/>
          <w:bCs/>
          <w:color w:val="0D0D0D" w:themeColor="text1" w:themeTint="F2"/>
          <w:u w:val="single"/>
          <w:lang w:eastAsia="fr-FR"/>
        </w:rPr>
        <w:t>’affichage des archives</w:t>
      </w:r>
      <w:r>
        <w:rPr>
          <w:rFonts w:ascii="Open Sans" w:hAnsi="Open Sans" w:cs="Open Sans"/>
          <w:b/>
          <w:bCs/>
          <w:color w:val="0D0D0D" w:themeColor="text1" w:themeTint="F2"/>
          <w:u w:val="single"/>
          <w:lang w:eastAsia="fr-FR"/>
        </w:rPr>
        <w:t xml:space="preserve">  </w:t>
      </w:r>
    </w:p>
    <w:p w14:paraId="359AF644" w14:textId="538137A1" w:rsidR="00B764A8" w:rsidRDefault="00B764A8" w:rsidP="00F41714">
      <w:pPr>
        <w:rPr>
          <w:lang w:eastAsia="fr-FR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F3FF82D" wp14:editId="40433305">
                <wp:simplePos x="0" y="0"/>
                <wp:positionH relativeFrom="column">
                  <wp:posOffset>-39606</wp:posOffset>
                </wp:positionH>
                <wp:positionV relativeFrom="paragraph">
                  <wp:posOffset>59985</wp:posOffset>
                </wp:positionV>
                <wp:extent cx="6103088" cy="2913321"/>
                <wp:effectExtent l="0" t="0" r="0" b="1905"/>
                <wp:wrapNone/>
                <wp:docPr id="1833782179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3088" cy="29133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BA68E06" w14:textId="68A74D79" w:rsidR="00B764A8" w:rsidRDefault="00B764A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554190F" wp14:editId="49F3C981">
                                  <wp:extent cx="5114260" cy="2875325"/>
                                  <wp:effectExtent l="0" t="0" r="0" b="1270"/>
                                  <wp:docPr id="1681466448" name="Image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81466448" name="Image 1681466448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30846" cy="28846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3FF82D" id="Zone de texte 17" o:spid="_x0000_s1036" type="#_x0000_t202" style="position:absolute;margin-left:-3.1pt;margin-top:4.7pt;width:480.55pt;height:229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" fillcolor="white [3201]" stroked="f" strokeweight=".5pt">
                <v:textbox>
                  <w:txbxContent>
                    <w:p w14:paraId="0BA68E06" w14:textId="68A74D79" w:rsidR="00B764A8" w:rsidRDefault="00B764A8">
                      <w:r>
                        <w:rPr>
                          <w:noProof/>
                        </w:rPr>
                        <w:drawing>
                          <wp:inline distT="0" distB="0" distL="0" distR="0" wp14:anchorId="7554190F" wp14:editId="49F3C981">
                            <wp:extent cx="5114260" cy="2875325"/>
                            <wp:effectExtent l="0" t="0" r="0" b="1270"/>
                            <wp:docPr id="1681466448" name="Image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81466448" name="Image 1681466448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30846" cy="28846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6459E448" w14:textId="77777777" w:rsidR="00B764A8" w:rsidRDefault="00B764A8" w:rsidP="00F41714">
      <w:pPr>
        <w:rPr>
          <w:lang w:eastAsia="fr-FR"/>
        </w:rPr>
      </w:pPr>
    </w:p>
    <w:p w14:paraId="014E405E" w14:textId="77777777" w:rsidR="00B764A8" w:rsidRDefault="00B764A8" w:rsidP="00F41714">
      <w:pPr>
        <w:rPr>
          <w:lang w:eastAsia="fr-FR"/>
        </w:rPr>
      </w:pPr>
    </w:p>
    <w:p w14:paraId="11875900" w14:textId="77777777" w:rsidR="00B764A8" w:rsidRDefault="00B764A8" w:rsidP="00F41714">
      <w:pPr>
        <w:rPr>
          <w:lang w:eastAsia="fr-FR"/>
        </w:rPr>
      </w:pPr>
    </w:p>
    <w:p w14:paraId="69FCEE55" w14:textId="77777777" w:rsidR="00B764A8" w:rsidRDefault="00B764A8" w:rsidP="00F41714">
      <w:pPr>
        <w:rPr>
          <w:lang w:eastAsia="fr-FR"/>
        </w:rPr>
      </w:pPr>
    </w:p>
    <w:p w14:paraId="48D054CE" w14:textId="77777777" w:rsidR="00B764A8" w:rsidRDefault="00B764A8" w:rsidP="00F41714">
      <w:pPr>
        <w:rPr>
          <w:lang w:eastAsia="fr-FR"/>
        </w:rPr>
      </w:pPr>
    </w:p>
    <w:p w14:paraId="1B171FBB" w14:textId="77777777" w:rsidR="00B764A8" w:rsidRDefault="00B764A8" w:rsidP="00F41714">
      <w:pPr>
        <w:rPr>
          <w:lang w:eastAsia="fr-FR"/>
        </w:rPr>
      </w:pPr>
    </w:p>
    <w:p w14:paraId="7FE8F177" w14:textId="77777777" w:rsidR="00B764A8" w:rsidRDefault="00B764A8" w:rsidP="00F41714">
      <w:pPr>
        <w:rPr>
          <w:lang w:eastAsia="fr-FR"/>
        </w:rPr>
      </w:pPr>
    </w:p>
    <w:p w14:paraId="3CB8F0FD" w14:textId="77777777" w:rsidR="00B764A8" w:rsidRDefault="00B764A8" w:rsidP="00F41714">
      <w:pPr>
        <w:rPr>
          <w:lang w:eastAsia="fr-FR"/>
        </w:rPr>
      </w:pPr>
    </w:p>
    <w:p w14:paraId="4CF0B2E9" w14:textId="77777777" w:rsidR="00B764A8" w:rsidRDefault="00B764A8" w:rsidP="00F41714">
      <w:pPr>
        <w:rPr>
          <w:lang w:eastAsia="fr-FR"/>
        </w:rPr>
      </w:pPr>
    </w:p>
    <w:p w14:paraId="642DD3DC" w14:textId="77777777" w:rsidR="00B764A8" w:rsidRDefault="00B764A8" w:rsidP="00F41714">
      <w:pPr>
        <w:rPr>
          <w:lang w:eastAsia="fr-FR"/>
        </w:rPr>
      </w:pPr>
    </w:p>
    <w:p w14:paraId="62B5EB27" w14:textId="77777777" w:rsidR="00EB32BE" w:rsidRDefault="00EB32BE" w:rsidP="00F41714">
      <w:pPr>
        <w:rPr>
          <w:lang w:eastAsia="fr-FR"/>
        </w:rPr>
      </w:pPr>
    </w:p>
    <w:p w14:paraId="40D42D71" w14:textId="77777777" w:rsidR="003F607C" w:rsidRDefault="003F607C" w:rsidP="00F41714">
      <w:pPr>
        <w:rPr>
          <w:lang w:eastAsia="fr-FR"/>
        </w:rPr>
      </w:pPr>
    </w:p>
    <w:p w14:paraId="010DA7A8" w14:textId="77777777" w:rsidR="003F607C" w:rsidRDefault="003F607C" w:rsidP="00F41714">
      <w:pPr>
        <w:rPr>
          <w:lang w:eastAsia="fr-FR"/>
        </w:rPr>
      </w:pPr>
    </w:p>
    <w:p w14:paraId="54DF5E3D" w14:textId="420F8959" w:rsidR="00EB32BE" w:rsidRDefault="00EB32BE" w:rsidP="00F41714">
      <w:pPr>
        <w:rPr>
          <w:lang w:eastAsia="fr-FR"/>
        </w:rPr>
      </w:pPr>
      <w:r>
        <w:rPr>
          <w:rFonts w:ascii="Open Sans" w:hAnsi="Open Sans" w:cs="Open Sans"/>
          <w:b/>
          <w:bCs/>
          <w:color w:val="0D0D0D" w:themeColor="text1" w:themeTint="F2"/>
          <w:u w:val="single"/>
          <w:lang w:eastAsia="fr-FR"/>
        </w:rPr>
        <w:t>Menu d’affichage du courrier arriv</w:t>
      </w:r>
      <w:r w:rsidR="00BA7833">
        <w:rPr>
          <w:rFonts w:ascii="Open Sans" w:hAnsi="Open Sans" w:cs="Open Sans"/>
          <w:b/>
          <w:bCs/>
          <w:u w:val="single"/>
          <w:lang w:eastAsia="fr-FR"/>
        </w:rPr>
        <w:t>é</w:t>
      </w:r>
      <w:r>
        <w:rPr>
          <w:rFonts w:ascii="Open Sans" w:hAnsi="Open Sans" w:cs="Open Sans"/>
          <w:b/>
          <w:bCs/>
          <w:color w:val="0D0D0D" w:themeColor="text1" w:themeTint="F2"/>
          <w:u w:val="single"/>
          <w:lang w:eastAsia="fr-FR"/>
        </w:rPr>
        <w:t xml:space="preserve">  </w:t>
      </w:r>
    </w:p>
    <w:p w14:paraId="663325D8" w14:textId="2D4E8B03" w:rsidR="00EB32BE" w:rsidRDefault="00EB32BE" w:rsidP="00F41714">
      <w:pPr>
        <w:rPr>
          <w:lang w:eastAsia="fr-FR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937BD8B" wp14:editId="7FFAE5E9">
                <wp:simplePos x="0" y="0"/>
                <wp:positionH relativeFrom="column">
                  <wp:posOffset>45454</wp:posOffset>
                </wp:positionH>
                <wp:positionV relativeFrom="paragraph">
                  <wp:posOffset>29166</wp:posOffset>
                </wp:positionV>
                <wp:extent cx="6144511" cy="3434316"/>
                <wp:effectExtent l="0" t="0" r="8890" b="0"/>
                <wp:wrapNone/>
                <wp:docPr id="605357838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4511" cy="34343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F840051" w14:textId="32EB6855" w:rsidR="00EB32BE" w:rsidRDefault="00EB32B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C0E4326" wp14:editId="0B27152A">
                                  <wp:extent cx="5942504" cy="3062177"/>
                                  <wp:effectExtent l="0" t="0" r="1270" b="5080"/>
                                  <wp:docPr id="1960292031" name="Image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60292031" name="Image 1960292031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55453" cy="31203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7BD8B" id="Zone de texte 19" o:spid="_x0000_s1037" type="#_x0000_t202" style="position:absolute;margin-left:3.6pt;margin-top:2.3pt;width:483.8pt;height:270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" fillcolor="white [3201]" stroked="f" strokeweight=".5pt">
                <v:textbox>
                  <w:txbxContent>
                    <w:p w14:paraId="4F840051" w14:textId="32EB6855" w:rsidR="00EB32BE" w:rsidRDefault="00EB32BE">
                      <w:r>
                        <w:rPr>
                          <w:noProof/>
                        </w:rPr>
                        <w:drawing>
                          <wp:inline distT="0" distB="0" distL="0" distR="0" wp14:anchorId="0C0E4326" wp14:editId="0B27152A">
                            <wp:extent cx="5942504" cy="3062177"/>
                            <wp:effectExtent l="0" t="0" r="1270" b="5080"/>
                            <wp:docPr id="1960292031" name="Image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60292031" name="Image 1960292031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55453" cy="31203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D047713" w14:textId="77777777" w:rsidR="00EB32BE" w:rsidRDefault="00EB32BE" w:rsidP="00F41714">
      <w:pPr>
        <w:rPr>
          <w:lang w:eastAsia="fr-FR"/>
        </w:rPr>
      </w:pPr>
    </w:p>
    <w:p w14:paraId="02B003EA" w14:textId="77777777" w:rsidR="00EB32BE" w:rsidRDefault="00EB32BE" w:rsidP="00F41714">
      <w:pPr>
        <w:rPr>
          <w:lang w:eastAsia="fr-FR"/>
        </w:rPr>
      </w:pPr>
    </w:p>
    <w:p w14:paraId="0D78AFE4" w14:textId="77777777" w:rsidR="00EB32BE" w:rsidRDefault="00EB32BE" w:rsidP="00F41714">
      <w:pPr>
        <w:rPr>
          <w:lang w:eastAsia="fr-FR"/>
        </w:rPr>
      </w:pPr>
    </w:p>
    <w:p w14:paraId="7347F0E2" w14:textId="77777777" w:rsidR="00EB32BE" w:rsidRDefault="00EB32BE" w:rsidP="00F41714">
      <w:pPr>
        <w:rPr>
          <w:lang w:eastAsia="fr-FR"/>
        </w:rPr>
      </w:pPr>
    </w:p>
    <w:p w14:paraId="5531B5BF" w14:textId="77777777" w:rsidR="00EB32BE" w:rsidRDefault="00EB32BE" w:rsidP="00F41714">
      <w:pPr>
        <w:rPr>
          <w:lang w:eastAsia="fr-FR"/>
        </w:rPr>
      </w:pPr>
    </w:p>
    <w:p w14:paraId="549FD0F9" w14:textId="77777777" w:rsidR="00EB32BE" w:rsidRDefault="00EB32BE" w:rsidP="00F41714">
      <w:pPr>
        <w:rPr>
          <w:lang w:eastAsia="fr-FR"/>
        </w:rPr>
      </w:pPr>
    </w:p>
    <w:p w14:paraId="6E0D616E" w14:textId="77777777" w:rsidR="00EB32BE" w:rsidRDefault="00EB32BE" w:rsidP="00F41714">
      <w:pPr>
        <w:rPr>
          <w:lang w:eastAsia="fr-FR"/>
        </w:rPr>
      </w:pPr>
    </w:p>
    <w:p w14:paraId="7C1FF820" w14:textId="77777777" w:rsidR="00EB32BE" w:rsidRDefault="00EB32BE" w:rsidP="00F41714">
      <w:pPr>
        <w:rPr>
          <w:rFonts w:ascii="Open Sans" w:hAnsi="Open Sans" w:cs="Open Sans"/>
          <w:b/>
          <w:bCs/>
          <w:color w:val="0D0D0D" w:themeColor="text1" w:themeTint="F2"/>
          <w:u w:val="single"/>
          <w:lang w:eastAsia="fr-FR"/>
        </w:rPr>
      </w:pPr>
    </w:p>
    <w:p w14:paraId="2BDD2F01" w14:textId="77777777" w:rsidR="00EB32BE" w:rsidRDefault="00EB32BE" w:rsidP="00F41714">
      <w:pPr>
        <w:rPr>
          <w:rFonts w:ascii="Open Sans" w:hAnsi="Open Sans" w:cs="Open Sans"/>
          <w:b/>
          <w:bCs/>
          <w:color w:val="0D0D0D" w:themeColor="text1" w:themeTint="F2"/>
          <w:u w:val="single"/>
          <w:lang w:eastAsia="fr-FR"/>
        </w:rPr>
      </w:pPr>
    </w:p>
    <w:p w14:paraId="26423092" w14:textId="77777777" w:rsidR="00EB32BE" w:rsidRDefault="00EB32BE" w:rsidP="00F41714">
      <w:pPr>
        <w:rPr>
          <w:rFonts w:ascii="Open Sans" w:hAnsi="Open Sans" w:cs="Open Sans"/>
          <w:b/>
          <w:bCs/>
          <w:color w:val="0D0D0D" w:themeColor="text1" w:themeTint="F2"/>
          <w:u w:val="single"/>
          <w:lang w:eastAsia="fr-FR"/>
        </w:rPr>
      </w:pPr>
    </w:p>
    <w:p w14:paraId="563B2A42" w14:textId="77777777" w:rsidR="00EB32BE" w:rsidRDefault="00EB32BE" w:rsidP="00F41714">
      <w:pPr>
        <w:rPr>
          <w:rFonts w:ascii="Open Sans" w:hAnsi="Open Sans" w:cs="Open Sans"/>
          <w:b/>
          <w:bCs/>
          <w:color w:val="0D0D0D" w:themeColor="text1" w:themeTint="F2"/>
          <w:u w:val="single"/>
          <w:lang w:eastAsia="fr-FR"/>
        </w:rPr>
      </w:pPr>
    </w:p>
    <w:p w14:paraId="40D65D19" w14:textId="77777777" w:rsidR="000709A5" w:rsidRDefault="000709A5" w:rsidP="00F41714">
      <w:pPr>
        <w:rPr>
          <w:rFonts w:ascii="Open Sans" w:hAnsi="Open Sans" w:cs="Open Sans"/>
          <w:b/>
          <w:bCs/>
          <w:color w:val="0D0D0D" w:themeColor="text1" w:themeTint="F2"/>
          <w:u w:val="single"/>
          <w:lang w:eastAsia="fr-FR"/>
        </w:rPr>
      </w:pPr>
    </w:p>
    <w:p w14:paraId="7C8FED51" w14:textId="1D7837E2" w:rsidR="00EB32BE" w:rsidRDefault="00EB32BE" w:rsidP="00F41714">
      <w:pPr>
        <w:rPr>
          <w:lang w:eastAsia="fr-FR"/>
        </w:rPr>
      </w:pPr>
      <w:r>
        <w:rPr>
          <w:rFonts w:ascii="Open Sans" w:hAnsi="Open Sans" w:cs="Open Sans"/>
          <w:b/>
          <w:bCs/>
          <w:color w:val="0D0D0D" w:themeColor="text1" w:themeTint="F2"/>
          <w:u w:val="single"/>
          <w:lang w:eastAsia="fr-FR"/>
        </w:rPr>
        <w:t xml:space="preserve">Menu d’affichage du courrier départ  </w:t>
      </w:r>
    </w:p>
    <w:p w14:paraId="70447BEB" w14:textId="48F3DBF7" w:rsidR="00EB32BE" w:rsidRDefault="00EB32BE" w:rsidP="00F41714">
      <w:pPr>
        <w:rPr>
          <w:lang w:eastAsia="fr-FR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E4A6DEB" wp14:editId="726EF548">
                <wp:simplePos x="0" y="0"/>
                <wp:positionH relativeFrom="column">
                  <wp:posOffset>-18341</wp:posOffset>
                </wp:positionH>
                <wp:positionV relativeFrom="paragraph">
                  <wp:posOffset>90524</wp:posOffset>
                </wp:positionV>
                <wp:extent cx="6101818" cy="3551275"/>
                <wp:effectExtent l="0" t="0" r="0" b="0"/>
                <wp:wrapNone/>
                <wp:docPr id="1268764377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1818" cy="3551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2270E1B" w14:textId="19C1447B" w:rsidR="00EB32BE" w:rsidRDefault="00EB32B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66CD26A" wp14:editId="32893ED4">
                                  <wp:extent cx="5825490" cy="3040912"/>
                                  <wp:effectExtent l="0" t="0" r="3810" b="7620"/>
                                  <wp:docPr id="1817822796" name="Image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17822796" name="Image 1817822796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81440" cy="307011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4A6DEB" id="Zone de texte 22" o:spid="_x0000_s1038" type="#_x0000_t202" style="position:absolute;margin-left:-1.45pt;margin-top:7.15pt;width:480.45pt;height:279.6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" fillcolor="white [3201]" stroked="f" strokeweight=".5pt">
                <v:textbox>
                  <w:txbxContent>
                    <w:p w14:paraId="12270E1B" w14:textId="19C1447B" w:rsidR="00EB32BE" w:rsidRDefault="00EB32BE">
                      <w:r>
                        <w:rPr>
                          <w:noProof/>
                        </w:rPr>
                        <w:drawing>
                          <wp:inline distT="0" distB="0" distL="0" distR="0" wp14:anchorId="266CD26A" wp14:editId="32893ED4">
                            <wp:extent cx="5825490" cy="3040912"/>
                            <wp:effectExtent l="0" t="0" r="3810" b="7620"/>
                            <wp:docPr id="1817822796" name="Image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17822796" name="Image 1817822796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81440" cy="307011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73869FF" w14:textId="77777777" w:rsidR="00EB32BE" w:rsidRDefault="00EB32BE" w:rsidP="00F41714">
      <w:pPr>
        <w:rPr>
          <w:lang w:eastAsia="fr-FR"/>
        </w:rPr>
      </w:pPr>
    </w:p>
    <w:p w14:paraId="563219A4" w14:textId="77777777" w:rsidR="00EB32BE" w:rsidRDefault="00EB32BE" w:rsidP="00F41714">
      <w:pPr>
        <w:rPr>
          <w:lang w:eastAsia="fr-FR"/>
        </w:rPr>
      </w:pPr>
    </w:p>
    <w:p w14:paraId="594056ED" w14:textId="77777777" w:rsidR="00EB32BE" w:rsidRDefault="00EB32BE" w:rsidP="00F41714">
      <w:pPr>
        <w:rPr>
          <w:lang w:eastAsia="fr-FR"/>
        </w:rPr>
      </w:pPr>
    </w:p>
    <w:p w14:paraId="68CE1E1F" w14:textId="77777777" w:rsidR="00EB32BE" w:rsidRDefault="00EB32BE" w:rsidP="00F41714">
      <w:pPr>
        <w:rPr>
          <w:lang w:eastAsia="fr-FR"/>
        </w:rPr>
      </w:pPr>
    </w:p>
    <w:p w14:paraId="64C51FA3" w14:textId="77777777" w:rsidR="00EB32BE" w:rsidRDefault="00EB32BE" w:rsidP="00F41714">
      <w:pPr>
        <w:rPr>
          <w:lang w:eastAsia="fr-FR"/>
        </w:rPr>
      </w:pPr>
    </w:p>
    <w:p w14:paraId="49E59493" w14:textId="77777777" w:rsidR="00EB32BE" w:rsidRDefault="00EB32BE" w:rsidP="00F41714">
      <w:pPr>
        <w:rPr>
          <w:lang w:eastAsia="fr-FR"/>
        </w:rPr>
      </w:pPr>
    </w:p>
    <w:p w14:paraId="131D53AA" w14:textId="77777777" w:rsidR="00EB32BE" w:rsidRDefault="00EB32BE" w:rsidP="00F41714">
      <w:pPr>
        <w:rPr>
          <w:lang w:eastAsia="fr-FR"/>
        </w:rPr>
      </w:pPr>
    </w:p>
    <w:p w14:paraId="3A003BAC" w14:textId="77777777" w:rsidR="00EB32BE" w:rsidRDefault="00EB32BE" w:rsidP="00F41714">
      <w:pPr>
        <w:rPr>
          <w:lang w:eastAsia="fr-FR"/>
        </w:rPr>
      </w:pPr>
    </w:p>
    <w:p w14:paraId="6FE66614" w14:textId="77777777" w:rsidR="00EB32BE" w:rsidRDefault="00EB32BE" w:rsidP="00F41714">
      <w:pPr>
        <w:rPr>
          <w:lang w:eastAsia="fr-FR"/>
        </w:rPr>
      </w:pPr>
    </w:p>
    <w:p w14:paraId="25B06E0A" w14:textId="77777777" w:rsidR="00EB32BE" w:rsidRDefault="00EB32BE" w:rsidP="00F41714">
      <w:pPr>
        <w:rPr>
          <w:lang w:eastAsia="fr-FR"/>
        </w:rPr>
      </w:pPr>
    </w:p>
    <w:p w14:paraId="0BFC0DEB" w14:textId="77777777" w:rsidR="00EB32BE" w:rsidRDefault="00EB32BE" w:rsidP="00F41714">
      <w:pPr>
        <w:rPr>
          <w:lang w:eastAsia="fr-FR"/>
        </w:rPr>
      </w:pPr>
    </w:p>
    <w:p w14:paraId="3B1F4BE2" w14:textId="77777777" w:rsidR="00EB32BE" w:rsidRDefault="00EB32BE" w:rsidP="00F41714">
      <w:pPr>
        <w:rPr>
          <w:lang w:eastAsia="fr-FR"/>
        </w:rPr>
      </w:pPr>
    </w:p>
    <w:p w14:paraId="1917410A" w14:textId="77777777" w:rsidR="003F607C" w:rsidRDefault="003F607C" w:rsidP="00F41714">
      <w:pPr>
        <w:rPr>
          <w:rFonts w:ascii="Open Sans" w:hAnsi="Open Sans" w:cs="Open Sans"/>
          <w:b/>
          <w:bCs/>
          <w:color w:val="0D0D0D" w:themeColor="text1" w:themeTint="F2"/>
          <w:u w:val="single"/>
          <w:lang w:eastAsia="fr-FR"/>
        </w:rPr>
      </w:pPr>
    </w:p>
    <w:p w14:paraId="6663C04A" w14:textId="03E591CE" w:rsidR="00EB32BE" w:rsidRDefault="00FF797F" w:rsidP="00F41714">
      <w:pPr>
        <w:rPr>
          <w:rFonts w:ascii="Open Sans" w:hAnsi="Open Sans" w:cs="Open Sans"/>
          <w:b/>
          <w:bCs/>
          <w:color w:val="0D0D0D" w:themeColor="text1" w:themeTint="F2"/>
          <w:u w:val="single"/>
          <w:lang w:eastAsia="fr-FR"/>
        </w:rPr>
      </w:pPr>
      <w:r>
        <w:rPr>
          <w:rFonts w:ascii="Open Sans" w:hAnsi="Open Sans" w:cs="Open Sans"/>
          <w:b/>
          <w:bCs/>
          <w:color w:val="0D0D0D" w:themeColor="text1" w:themeTint="F2"/>
          <w:u w:val="single"/>
          <w:lang w:eastAsia="fr-FR"/>
        </w:rPr>
        <w:t xml:space="preserve">Menu d’affichage du courrier de Transmission Interne  </w:t>
      </w:r>
    </w:p>
    <w:p w14:paraId="13F5B831" w14:textId="535BEECD" w:rsidR="00FF797F" w:rsidRDefault="00FF797F" w:rsidP="00F41714">
      <w:pPr>
        <w:rPr>
          <w:rFonts w:ascii="Open Sans" w:hAnsi="Open Sans" w:cs="Open Sans"/>
          <w:b/>
          <w:bCs/>
          <w:color w:val="0D0D0D" w:themeColor="text1" w:themeTint="F2"/>
          <w:u w:val="single"/>
          <w:lang w:eastAsia="fr-FR"/>
        </w:rPr>
      </w:pPr>
      <w:r>
        <w:rPr>
          <w:rFonts w:ascii="Open Sans" w:hAnsi="Open Sans" w:cs="Open Sans"/>
          <w:b/>
          <w:bCs/>
          <w:noProof/>
          <w:color w:val="000000" w:themeColor="text1"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8E51940" wp14:editId="567C9EFB">
                <wp:simplePos x="0" y="0"/>
                <wp:positionH relativeFrom="column">
                  <wp:posOffset>98617</wp:posOffset>
                </wp:positionH>
                <wp:positionV relativeFrom="paragraph">
                  <wp:posOffset>103594</wp:posOffset>
                </wp:positionV>
                <wp:extent cx="5869172" cy="3072809"/>
                <wp:effectExtent l="0" t="0" r="0" b="0"/>
                <wp:wrapNone/>
                <wp:docPr id="57715134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9172" cy="30728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473B2FC" w14:textId="5E37AD3F" w:rsidR="00FF797F" w:rsidRDefault="00FF797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8FE3EB4" wp14:editId="29E0D35C">
                                  <wp:extent cx="5666740" cy="2934586"/>
                                  <wp:effectExtent l="0" t="0" r="0" b="0"/>
                                  <wp:docPr id="1601613265" name="Image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01613265" name="Image 1601613265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97604" cy="295056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E51940" id="Zone de texte 24" o:spid="_x0000_s1039" type="#_x0000_t202" style="position:absolute;margin-left:7.75pt;margin-top:8.15pt;width:462.15pt;height:241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" fillcolor="white [3201]" stroked="f" strokeweight=".5pt">
                <v:textbox>
                  <w:txbxContent>
                    <w:p w14:paraId="7473B2FC" w14:textId="5E37AD3F" w:rsidR="00FF797F" w:rsidRDefault="00FF797F">
                      <w:r>
                        <w:rPr>
                          <w:noProof/>
                        </w:rPr>
                        <w:drawing>
                          <wp:inline distT="0" distB="0" distL="0" distR="0" wp14:anchorId="18FE3EB4" wp14:editId="29E0D35C">
                            <wp:extent cx="5666740" cy="2934586"/>
                            <wp:effectExtent l="0" t="0" r="0" b="0"/>
                            <wp:docPr id="1601613265" name="Image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01613265" name="Image 1601613265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97604" cy="295056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A4DAF5E" w14:textId="77777777" w:rsidR="00FF797F" w:rsidRDefault="00FF797F" w:rsidP="00F41714">
      <w:pPr>
        <w:rPr>
          <w:rFonts w:ascii="Open Sans" w:hAnsi="Open Sans" w:cs="Open Sans"/>
          <w:b/>
          <w:bCs/>
          <w:color w:val="0D0D0D" w:themeColor="text1" w:themeTint="F2"/>
          <w:u w:val="single"/>
          <w:lang w:eastAsia="fr-FR"/>
        </w:rPr>
      </w:pPr>
    </w:p>
    <w:p w14:paraId="349BA19C" w14:textId="77777777" w:rsidR="00FF797F" w:rsidRDefault="00FF797F" w:rsidP="00F41714">
      <w:pPr>
        <w:rPr>
          <w:rFonts w:ascii="Open Sans" w:hAnsi="Open Sans" w:cs="Open Sans"/>
          <w:b/>
          <w:bCs/>
          <w:color w:val="0D0D0D" w:themeColor="text1" w:themeTint="F2"/>
          <w:u w:val="single"/>
          <w:lang w:eastAsia="fr-FR"/>
        </w:rPr>
      </w:pPr>
    </w:p>
    <w:p w14:paraId="2AD44FB0" w14:textId="77777777" w:rsidR="00FF797F" w:rsidRDefault="00FF797F" w:rsidP="00F41714">
      <w:pPr>
        <w:rPr>
          <w:rFonts w:ascii="Open Sans" w:hAnsi="Open Sans" w:cs="Open Sans"/>
          <w:b/>
          <w:bCs/>
          <w:color w:val="0D0D0D" w:themeColor="text1" w:themeTint="F2"/>
          <w:u w:val="single"/>
          <w:lang w:eastAsia="fr-FR"/>
        </w:rPr>
      </w:pPr>
    </w:p>
    <w:p w14:paraId="161FB6EE" w14:textId="77777777" w:rsidR="00FF797F" w:rsidRDefault="00FF797F" w:rsidP="00F41714">
      <w:pPr>
        <w:rPr>
          <w:rFonts w:ascii="Open Sans" w:hAnsi="Open Sans" w:cs="Open Sans"/>
          <w:b/>
          <w:bCs/>
          <w:color w:val="0D0D0D" w:themeColor="text1" w:themeTint="F2"/>
          <w:u w:val="single"/>
          <w:lang w:eastAsia="fr-FR"/>
        </w:rPr>
      </w:pPr>
    </w:p>
    <w:p w14:paraId="3F862D50" w14:textId="77777777" w:rsidR="00FF797F" w:rsidRDefault="00FF797F" w:rsidP="00F41714">
      <w:pPr>
        <w:rPr>
          <w:rFonts w:ascii="Open Sans" w:hAnsi="Open Sans" w:cs="Open Sans"/>
          <w:b/>
          <w:bCs/>
          <w:color w:val="0D0D0D" w:themeColor="text1" w:themeTint="F2"/>
          <w:u w:val="single"/>
          <w:lang w:eastAsia="fr-FR"/>
        </w:rPr>
      </w:pPr>
    </w:p>
    <w:p w14:paraId="23833A00" w14:textId="77777777" w:rsidR="00FF797F" w:rsidRDefault="00FF797F" w:rsidP="00F41714">
      <w:pPr>
        <w:rPr>
          <w:rFonts w:ascii="Open Sans" w:hAnsi="Open Sans" w:cs="Open Sans"/>
          <w:b/>
          <w:bCs/>
          <w:color w:val="0D0D0D" w:themeColor="text1" w:themeTint="F2"/>
          <w:u w:val="single"/>
          <w:lang w:eastAsia="fr-FR"/>
        </w:rPr>
      </w:pPr>
    </w:p>
    <w:p w14:paraId="5DA3EE69" w14:textId="77777777" w:rsidR="00FF797F" w:rsidRDefault="00FF797F" w:rsidP="00F41714">
      <w:pPr>
        <w:rPr>
          <w:rFonts w:ascii="Open Sans" w:hAnsi="Open Sans" w:cs="Open Sans"/>
          <w:b/>
          <w:bCs/>
          <w:color w:val="0D0D0D" w:themeColor="text1" w:themeTint="F2"/>
          <w:u w:val="single"/>
          <w:lang w:eastAsia="fr-FR"/>
        </w:rPr>
      </w:pPr>
    </w:p>
    <w:p w14:paraId="528E83AA" w14:textId="77777777" w:rsidR="00FF797F" w:rsidRDefault="00FF797F" w:rsidP="00F41714">
      <w:pPr>
        <w:rPr>
          <w:rFonts w:ascii="Open Sans" w:hAnsi="Open Sans" w:cs="Open Sans"/>
          <w:b/>
          <w:bCs/>
          <w:color w:val="0D0D0D" w:themeColor="text1" w:themeTint="F2"/>
          <w:u w:val="single"/>
          <w:lang w:eastAsia="fr-FR"/>
        </w:rPr>
      </w:pPr>
    </w:p>
    <w:p w14:paraId="6F623137" w14:textId="77777777" w:rsidR="00FF797F" w:rsidRDefault="00FF797F" w:rsidP="00F41714">
      <w:pPr>
        <w:rPr>
          <w:rFonts w:ascii="Open Sans" w:hAnsi="Open Sans" w:cs="Open Sans"/>
          <w:b/>
          <w:bCs/>
          <w:color w:val="0D0D0D" w:themeColor="text1" w:themeTint="F2"/>
          <w:u w:val="single"/>
          <w:lang w:eastAsia="fr-FR"/>
        </w:rPr>
      </w:pPr>
    </w:p>
    <w:p w14:paraId="185C31CF" w14:textId="77777777" w:rsidR="00FF797F" w:rsidRDefault="00FF797F" w:rsidP="00F41714">
      <w:pPr>
        <w:rPr>
          <w:rFonts w:ascii="Open Sans" w:hAnsi="Open Sans" w:cs="Open Sans"/>
          <w:b/>
          <w:bCs/>
          <w:color w:val="0D0D0D" w:themeColor="text1" w:themeTint="F2"/>
          <w:u w:val="single"/>
          <w:lang w:eastAsia="fr-FR"/>
        </w:rPr>
      </w:pPr>
    </w:p>
    <w:p w14:paraId="7249E8BA" w14:textId="77777777" w:rsidR="000709A5" w:rsidRDefault="000709A5" w:rsidP="00F41714">
      <w:pPr>
        <w:rPr>
          <w:rFonts w:ascii="Open Sans" w:hAnsi="Open Sans" w:cs="Open Sans"/>
          <w:b/>
          <w:bCs/>
          <w:color w:val="0D0D0D" w:themeColor="text1" w:themeTint="F2"/>
          <w:u w:val="single"/>
          <w:lang w:eastAsia="fr-FR"/>
        </w:rPr>
      </w:pPr>
    </w:p>
    <w:p w14:paraId="6BA3C8BF" w14:textId="77777777" w:rsidR="000709A5" w:rsidRDefault="000709A5" w:rsidP="00F41714">
      <w:pPr>
        <w:rPr>
          <w:rFonts w:ascii="Open Sans" w:hAnsi="Open Sans" w:cs="Open Sans"/>
          <w:b/>
          <w:bCs/>
          <w:color w:val="0D0D0D" w:themeColor="text1" w:themeTint="F2"/>
          <w:u w:val="single"/>
          <w:lang w:eastAsia="fr-FR"/>
        </w:rPr>
      </w:pPr>
    </w:p>
    <w:p w14:paraId="396352F0" w14:textId="08B27BE6" w:rsidR="00FF797F" w:rsidRDefault="00FF797F" w:rsidP="00F41714">
      <w:pPr>
        <w:rPr>
          <w:rFonts w:ascii="Open Sans" w:hAnsi="Open Sans" w:cs="Open Sans"/>
          <w:b/>
          <w:bCs/>
          <w:color w:val="0D0D0D" w:themeColor="text1" w:themeTint="F2"/>
          <w:u w:val="single"/>
          <w:lang w:eastAsia="fr-FR"/>
        </w:rPr>
      </w:pPr>
      <w:r>
        <w:rPr>
          <w:rFonts w:ascii="Open Sans" w:hAnsi="Open Sans" w:cs="Open Sans"/>
          <w:b/>
          <w:bCs/>
          <w:color w:val="0D0D0D" w:themeColor="text1" w:themeTint="F2"/>
          <w:u w:val="single"/>
          <w:lang w:eastAsia="fr-FR"/>
        </w:rPr>
        <w:t xml:space="preserve">Menu d’affichage du Parapheur  </w:t>
      </w:r>
    </w:p>
    <w:p w14:paraId="4CC23CCA" w14:textId="63FE0458" w:rsidR="00FF797F" w:rsidRDefault="00FF797F" w:rsidP="00F41714">
      <w:pPr>
        <w:rPr>
          <w:lang w:eastAsia="fr-FR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2F99EEE" wp14:editId="6F02FA4D">
                <wp:simplePos x="0" y="0"/>
                <wp:positionH relativeFrom="column">
                  <wp:posOffset>98617</wp:posOffset>
                </wp:positionH>
                <wp:positionV relativeFrom="paragraph">
                  <wp:posOffset>14398</wp:posOffset>
                </wp:positionV>
                <wp:extent cx="6091348" cy="3125972"/>
                <wp:effectExtent l="0" t="0" r="5080" b="0"/>
                <wp:wrapNone/>
                <wp:docPr id="1585069995" name="Zone de text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1348" cy="31259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B5E245" w14:textId="4D754E3F" w:rsidR="00FF797F" w:rsidRDefault="00FF797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847B4E2" wp14:editId="49EE6FBD">
                                  <wp:extent cx="5847907" cy="3027680"/>
                                  <wp:effectExtent l="0" t="0" r="635" b="1270"/>
                                  <wp:docPr id="1242075351" name="Image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42075351" name="Image 1242075351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51310" cy="30294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F99EEE" id="Zone de texte 26" o:spid="_x0000_s1040" type="#_x0000_t202" style="position:absolute;margin-left:7.75pt;margin-top:1.15pt;width:479.65pt;height:246.1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" fillcolor="white [3201]" stroked="f" strokeweight=".5pt">
                <v:textbox>
                  <w:txbxContent>
                    <w:p w14:paraId="06B5E245" w14:textId="4D754E3F" w:rsidR="00FF797F" w:rsidRDefault="00FF797F">
                      <w:r>
                        <w:rPr>
                          <w:noProof/>
                        </w:rPr>
                        <w:drawing>
                          <wp:inline distT="0" distB="0" distL="0" distR="0" wp14:anchorId="2847B4E2" wp14:editId="49EE6FBD">
                            <wp:extent cx="5847907" cy="3027680"/>
                            <wp:effectExtent l="0" t="0" r="635" b="1270"/>
                            <wp:docPr id="1242075351" name="Image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42075351" name="Image 1242075351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51310" cy="302944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E23CD7A" w14:textId="77777777" w:rsidR="00FF797F" w:rsidRDefault="00FF797F" w:rsidP="00F41714">
      <w:pPr>
        <w:rPr>
          <w:lang w:eastAsia="fr-FR"/>
        </w:rPr>
      </w:pPr>
    </w:p>
    <w:p w14:paraId="2C820C7F" w14:textId="77777777" w:rsidR="00FF797F" w:rsidRDefault="00FF797F" w:rsidP="00F41714">
      <w:pPr>
        <w:rPr>
          <w:lang w:eastAsia="fr-FR"/>
        </w:rPr>
      </w:pPr>
    </w:p>
    <w:p w14:paraId="163EFE5F" w14:textId="77777777" w:rsidR="00FF797F" w:rsidRDefault="00FF797F" w:rsidP="00F41714">
      <w:pPr>
        <w:rPr>
          <w:lang w:eastAsia="fr-FR"/>
        </w:rPr>
      </w:pPr>
    </w:p>
    <w:p w14:paraId="6FF50B1F" w14:textId="77777777" w:rsidR="00FF797F" w:rsidRDefault="00FF797F" w:rsidP="00F41714">
      <w:pPr>
        <w:rPr>
          <w:lang w:eastAsia="fr-FR"/>
        </w:rPr>
      </w:pPr>
    </w:p>
    <w:p w14:paraId="11963CEB" w14:textId="77777777" w:rsidR="00FF797F" w:rsidRDefault="00FF797F" w:rsidP="00F41714">
      <w:pPr>
        <w:rPr>
          <w:lang w:eastAsia="fr-FR"/>
        </w:rPr>
      </w:pPr>
    </w:p>
    <w:p w14:paraId="16F4049A" w14:textId="77777777" w:rsidR="00FF797F" w:rsidRDefault="00FF797F" w:rsidP="00F41714">
      <w:pPr>
        <w:rPr>
          <w:lang w:eastAsia="fr-FR"/>
        </w:rPr>
      </w:pPr>
    </w:p>
    <w:p w14:paraId="6DE6DEC7" w14:textId="77777777" w:rsidR="00FF797F" w:rsidRDefault="00FF797F" w:rsidP="00F41714">
      <w:pPr>
        <w:rPr>
          <w:lang w:eastAsia="fr-FR"/>
        </w:rPr>
      </w:pPr>
    </w:p>
    <w:p w14:paraId="4AF6AA95" w14:textId="77777777" w:rsidR="00EB32BE" w:rsidRDefault="00EB32BE" w:rsidP="00F41714">
      <w:pPr>
        <w:rPr>
          <w:lang w:eastAsia="fr-FR"/>
        </w:rPr>
      </w:pPr>
    </w:p>
    <w:p w14:paraId="7F6FB0C2" w14:textId="77777777" w:rsidR="00EB32BE" w:rsidRDefault="00EB32BE" w:rsidP="00F41714">
      <w:pPr>
        <w:rPr>
          <w:lang w:eastAsia="fr-FR"/>
        </w:rPr>
      </w:pPr>
    </w:p>
    <w:p w14:paraId="0C241A4E" w14:textId="77777777" w:rsidR="00EB32BE" w:rsidRDefault="00EB32BE" w:rsidP="00F41714">
      <w:pPr>
        <w:rPr>
          <w:lang w:eastAsia="fr-FR"/>
        </w:rPr>
      </w:pPr>
    </w:p>
    <w:p w14:paraId="63297678" w14:textId="77777777" w:rsidR="00EB32BE" w:rsidRDefault="00EB32BE" w:rsidP="00F41714">
      <w:pPr>
        <w:rPr>
          <w:lang w:eastAsia="fr-FR"/>
        </w:rPr>
      </w:pPr>
    </w:p>
    <w:p w14:paraId="7884A620" w14:textId="77777777" w:rsidR="009D6732" w:rsidRDefault="009D6732" w:rsidP="00F41714">
      <w:pPr>
        <w:rPr>
          <w:lang w:eastAsia="fr-FR"/>
        </w:rPr>
      </w:pPr>
    </w:p>
    <w:p w14:paraId="0FB94995" w14:textId="12C69B9B" w:rsidR="003F607C" w:rsidRDefault="003F607C" w:rsidP="003F607C">
      <w:pPr>
        <w:rPr>
          <w:rFonts w:ascii="Open Sans" w:hAnsi="Open Sans" w:cs="Open Sans"/>
          <w:b/>
          <w:bCs/>
          <w:color w:val="0D0D0D" w:themeColor="text1" w:themeTint="F2"/>
          <w:u w:val="single"/>
          <w:lang w:eastAsia="fr-FR"/>
        </w:rPr>
      </w:pPr>
      <w:r>
        <w:rPr>
          <w:rFonts w:ascii="Open Sans" w:hAnsi="Open Sans" w:cs="Open Sans"/>
          <w:b/>
          <w:bCs/>
          <w:color w:val="0D0D0D" w:themeColor="text1" w:themeTint="F2"/>
          <w:u w:val="single"/>
          <w:lang w:eastAsia="fr-FR"/>
        </w:rPr>
        <w:t xml:space="preserve">Menu </w:t>
      </w:r>
      <w:r w:rsidR="00BB3D27">
        <w:rPr>
          <w:rFonts w:ascii="Open Sans" w:hAnsi="Open Sans" w:cs="Open Sans"/>
          <w:b/>
          <w:bCs/>
          <w:color w:val="0D0D0D" w:themeColor="text1" w:themeTint="F2"/>
          <w:u w:val="single"/>
          <w:lang w:eastAsia="fr-FR"/>
        </w:rPr>
        <w:t>de l’administrateur</w:t>
      </w:r>
    </w:p>
    <w:p w14:paraId="7B4EE4CB" w14:textId="6BBE0466" w:rsidR="009D6732" w:rsidRDefault="003F607C" w:rsidP="00F41714">
      <w:pPr>
        <w:rPr>
          <w:lang w:eastAsia="fr-FR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3BBA0B5" wp14:editId="75ADF789">
                <wp:simplePos x="0" y="0"/>
                <wp:positionH relativeFrom="column">
                  <wp:posOffset>32385</wp:posOffset>
                </wp:positionH>
                <wp:positionV relativeFrom="paragraph">
                  <wp:posOffset>234950</wp:posOffset>
                </wp:positionV>
                <wp:extent cx="6267450" cy="3686175"/>
                <wp:effectExtent l="0" t="0" r="0" b="9525"/>
                <wp:wrapNone/>
                <wp:docPr id="280661144" name="Zone de tex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7450" cy="3686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E15D44A" w14:textId="4CCC9923" w:rsidR="003F607C" w:rsidRDefault="00BB3D2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01BBA4A" wp14:editId="1D98445B">
                                  <wp:extent cx="6132312" cy="3448050"/>
                                  <wp:effectExtent l="0" t="0" r="1905" b="0"/>
                                  <wp:docPr id="1168479657" name="Imag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68479657" name="Image 1168479657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171801" cy="347025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BBA0B5" id="Zone de texte 16" o:spid="_x0000_s1041" type="#_x0000_t202" style="position:absolute;margin-left:2.55pt;margin-top:18.5pt;width:493.5pt;height:290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" fillcolor="white [3201]" stroked="f" strokeweight=".5pt">
                <v:textbox>
                  <w:txbxContent>
                    <w:p w14:paraId="4E15D44A" w14:textId="4CCC9923" w:rsidR="003F607C" w:rsidRDefault="00BB3D27">
                      <w:r>
                        <w:rPr>
                          <w:noProof/>
                        </w:rPr>
                        <w:drawing>
                          <wp:inline distT="0" distB="0" distL="0" distR="0" wp14:anchorId="601BBA4A" wp14:editId="1D98445B">
                            <wp:extent cx="6132312" cy="3448050"/>
                            <wp:effectExtent l="0" t="0" r="1905" b="0"/>
                            <wp:docPr id="1168479657" name="Imag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68479657" name="Image 1168479657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171801" cy="347025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A3245A8" w14:textId="77777777" w:rsidR="003F607C" w:rsidRDefault="003F607C" w:rsidP="00F41714">
      <w:pPr>
        <w:rPr>
          <w:lang w:eastAsia="fr-FR"/>
        </w:rPr>
      </w:pPr>
    </w:p>
    <w:p w14:paraId="698FE455" w14:textId="77777777" w:rsidR="003F607C" w:rsidRDefault="003F607C" w:rsidP="00F41714">
      <w:pPr>
        <w:rPr>
          <w:lang w:eastAsia="fr-FR"/>
        </w:rPr>
      </w:pPr>
    </w:p>
    <w:p w14:paraId="7A2DF931" w14:textId="77777777" w:rsidR="003F607C" w:rsidRDefault="003F607C" w:rsidP="00F41714">
      <w:pPr>
        <w:rPr>
          <w:lang w:eastAsia="fr-FR"/>
        </w:rPr>
      </w:pPr>
    </w:p>
    <w:p w14:paraId="1BFE5615" w14:textId="77777777" w:rsidR="003F607C" w:rsidRDefault="003F607C" w:rsidP="00F41714">
      <w:pPr>
        <w:rPr>
          <w:lang w:eastAsia="fr-FR"/>
        </w:rPr>
      </w:pPr>
    </w:p>
    <w:p w14:paraId="3A2C166F" w14:textId="77777777" w:rsidR="009D6732" w:rsidRDefault="009D6732" w:rsidP="00F41714">
      <w:pPr>
        <w:rPr>
          <w:lang w:eastAsia="fr-FR"/>
        </w:rPr>
      </w:pPr>
    </w:p>
    <w:p w14:paraId="4A91F483" w14:textId="77777777" w:rsidR="009D6732" w:rsidRDefault="009D6732" w:rsidP="00F41714">
      <w:pPr>
        <w:rPr>
          <w:lang w:eastAsia="fr-FR"/>
        </w:rPr>
      </w:pPr>
    </w:p>
    <w:p w14:paraId="242D10FC" w14:textId="77777777" w:rsidR="00BB3D27" w:rsidRDefault="00BB3D27" w:rsidP="00F41714">
      <w:pPr>
        <w:rPr>
          <w:lang w:eastAsia="fr-FR"/>
        </w:rPr>
      </w:pPr>
    </w:p>
    <w:p w14:paraId="183E2BD6" w14:textId="77777777" w:rsidR="00BB3D27" w:rsidRDefault="00BB3D27" w:rsidP="00F41714">
      <w:pPr>
        <w:rPr>
          <w:lang w:eastAsia="fr-FR"/>
        </w:rPr>
      </w:pPr>
    </w:p>
    <w:p w14:paraId="66A37353" w14:textId="77777777" w:rsidR="00BB3D27" w:rsidRDefault="00BB3D27" w:rsidP="00F41714">
      <w:pPr>
        <w:rPr>
          <w:lang w:eastAsia="fr-FR"/>
        </w:rPr>
      </w:pPr>
    </w:p>
    <w:p w14:paraId="143B0021" w14:textId="77777777" w:rsidR="00BB3D27" w:rsidRDefault="00BB3D27" w:rsidP="00F41714">
      <w:pPr>
        <w:rPr>
          <w:lang w:eastAsia="fr-FR"/>
        </w:rPr>
      </w:pPr>
    </w:p>
    <w:p w14:paraId="68B18F70" w14:textId="77777777" w:rsidR="00BB3D27" w:rsidRDefault="00BB3D27" w:rsidP="00F41714">
      <w:pPr>
        <w:rPr>
          <w:lang w:eastAsia="fr-FR"/>
        </w:rPr>
      </w:pPr>
    </w:p>
    <w:p w14:paraId="46E02E88" w14:textId="77777777" w:rsidR="00BB3D27" w:rsidRDefault="00BB3D27" w:rsidP="00F41714">
      <w:pPr>
        <w:rPr>
          <w:lang w:eastAsia="fr-FR"/>
        </w:rPr>
      </w:pPr>
    </w:p>
    <w:p w14:paraId="31C457D3" w14:textId="77777777" w:rsidR="00BB3D27" w:rsidRDefault="00BB3D27" w:rsidP="00F41714">
      <w:pPr>
        <w:rPr>
          <w:lang w:eastAsia="fr-FR"/>
        </w:rPr>
      </w:pPr>
    </w:p>
    <w:p w14:paraId="74985A8D" w14:textId="77777777" w:rsidR="002A000C" w:rsidRDefault="002A000C" w:rsidP="002A000C">
      <w:pPr>
        <w:rPr>
          <w:rFonts w:ascii="Open Sans" w:hAnsi="Open Sans" w:cs="Open Sans"/>
          <w:b/>
          <w:bCs/>
          <w:color w:val="0D0D0D" w:themeColor="text1" w:themeTint="F2"/>
          <w:u w:val="single"/>
          <w:lang w:eastAsia="fr-FR"/>
        </w:rPr>
      </w:pPr>
      <w:r>
        <w:rPr>
          <w:rFonts w:ascii="Open Sans" w:hAnsi="Open Sans" w:cs="Open Sans"/>
          <w:b/>
          <w:bCs/>
          <w:color w:val="0D0D0D" w:themeColor="text1" w:themeTint="F2"/>
          <w:u w:val="single"/>
          <w:lang w:eastAsia="fr-FR"/>
        </w:rPr>
        <w:t xml:space="preserve">Menu d’affichage du Parapheur  </w:t>
      </w:r>
    </w:p>
    <w:p w14:paraId="703BE217" w14:textId="553D3EFF" w:rsidR="00BB3D27" w:rsidRDefault="002A000C" w:rsidP="00F41714">
      <w:pPr>
        <w:rPr>
          <w:lang w:eastAsia="fr-FR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9A69B59" wp14:editId="17E39249">
                <wp:simplePos x="0" y="0"/>
                <wp:positionH relativeFrom="column">
                  <wp:posOffset>32385</wp:posOffset>
                </wp:positionH>
                <wp:positionV relativeFrom="paragraph">
                  <wp:posOffset>34290</wp:posOffset>
                </wp:positionV>
                <wp:extent cx="5791200" cy="3390900"/>
                <wp:effectExtent l="0" t="0" r="0" b="0"/>
                <wp:wrapNone/>
                <wp:docPr id="1377231904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1200" cy="3390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0EBD950" w14:textId="059335D4" w:rsidR="002A000C" w:rsidRDefault="002A000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B84A974" wp14:editId="10CA8684">
                                  <wp:extent cx="5648325" cy="3175620"/>
                                  <wp:effectExtent l="0" t="0" r="0" b="6350"/>
                                  <wp:docPr id="323297672" name="Image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3297672" name="Image 323297672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80039" cy="31934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A69B59" id="Zone de texte 18" o:spid="_x0000_s1042" type="#_x0000_t202" style="position:absolute;margin-left:2.55pt;margin-top:2.7pt;width:456pt;height:267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" fillcolor="white [3201]" stroked="f" strokeweight=".5pt">
                <v:textbox>
                  <w:txbxContent>
                    <w:p w14:paraId="60EBD950" w14:textId="059335D4" w:rsidR="002A000C" w:rsidRDefault="002A000C">
                      <w:r>
                        <w:rPr>
                          <w:noProof/>
                        </w:rPr>
                        <w:drawing>
                          <wp:inline distT="0" distB="0" distL="0" distR="0" wp14:anchorId="7B84A974" wp14:editId="10CA8684">
                            <wp:extent cx="5648325" cy="3175620"/>
                            <wp:effectExtent l="0" t="0" r="0" b="6350"/>
                            <wp:docPr id="323297672" name="Image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23297672" name="Image 323297672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80039" cy="31934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225ADAC" w14:textId="77777777" w:rsidR="002A000C" w:rsidRDefault="002A000C" w:rsidP="00F41714">
      <w:pPr>
        <w:rPr>
          <w:lang w:eastAsia="fr-FR"/>
        </w:rPr>
      </w:pPr>
    </w:p>
    <w:p w14:paraId="38B34584" w14:textId="77777777" w:rsidR="002A000C" w:rsidRDefault="002A000C" w:rsidP="00F41714">
      <w:pPr>
        <w:rPr>
          <w:lang w:eastAsia="fr-FR"/>
        </w:rPr>
      </w:pPr>
    </w:p>
    <w:p w14:paraId="26C09161" w14:textId="77777777" w:rsidR="002A000C" w:rsidRDefault="002A000C" w:rsidP="00F41714">
      <w:pPr>
        <w:rPr>
          <w:lang w:eastAsia="fr-FR"/>
        </w:rPr>
      </w:pPr>
    </w:p>
    <w:p w14:paraId="47B231F4" w14:textId="77777777" w:rsidR="002A000C" w:rsidRDefault="002A000C" w:rsidP="00F41714">
      <w:pPr>
        <w:rPr>
          <w:lang w:eastAsia="fr-FR"/>
        </w:rPr>
      </w:pPr>
    </w:p>
    <w:p w14:paraId="382C6F25" w14:textId="77777777" w:rsidR="002A000C" w:rsidRDefault="002A000C" w:rsidP="00F41714">
      <w:pPr>
        <w:rPr>
          <w:lang w:eastAsia="fr-FR"/>
        </w:rPr>
      </w:pPr>
    </w:p>
    <w:p w14:paraId="624A79FA" w14:textId="77777777" w:rsidR="002A000C" w:rsidRDefault="002A000C" w:rsidP="00F41714">
      <w:pPr>
        <w:rPr>
          <w:lang w:eastAsia="fr-FR"/>
        </w:rPr>
      </w:pPr>
    </w:p>
    <w:p w14:paraId="6700A930" w14:textId="77777777" w:rsidR="002A000C" w:rsidRDefault="002A000C" w:rsidP="00F41714">
      <w:pPr>
        <w:rPr>
          <w:lang w:eastAsia="fr-FR"/>
        </w:rPr>
      </w:pPr>
    </w:p>
    <w:p w14:paraId="62645642" w14:textId="77777777" w:rsidR="002A000C" w:rsidRDefault="002A000C" w:rsidP="00F41714">
      <w:pPr>
        <w:rPr>
          <w:lang w:eastAsia="fr-FR"/>
        </w:rPr>
      </w:pPr>
    </w:p>
    <w:p w14:paraId="1770FFC5" w14:textId="77777777" w:rsidR="00BB3D27" w:rsidRDefault="00BB3D27" w:rsidP="00F41714">
      <w:pPr>
        <w:rPr>
          <w:lang w:eastAsia="fr-FR"/>
        </w:rPr>
      </w:pPr>
    </w:p>
    <w:p w14:paraId="3B4D86CD" w14:textId="77777777" w:rsidR="00BB3D27" w:rsidRDefault="00BB3D27" w:rsidP="00F41714">
      <w:pPr>
        <w:rPr>
          <w:lang w:eastAsia="fr-FR"/>
        </w:rPr>
      </w:pPr>
    </w:p>
    <w:p w14:paraId="785A71AD" w14:textId="77777777" w:rsidR="00BB3D27" w:rsidRPr="00F41714" w:rsidRDefault="00BB3D27" w:rsidP="00F41714">
      <w:pPr>
        <w:rPr>
          <w:lang w:eastAsia="fr-FR"/>
        </w:rPr>
      </w:pPr>
    </w:p>
    <w:p w14:paraId="6F5D325F" w14:textId="7C5F1B2C" w:rsidR="004907EB" w:rsidRPr="000F7FCB" w:rsidRDefault="00D628A4" w:rsidP="000F7FCB">
      <w:pPr>
        <w:pStyle w:val="Titre1"/>
        <w:ind w:left="20"/>
        <w:rPr>
          <w:rFonts w:ascii="Jost* Heavy" w:hAnsi="Jost* Heavy"/>
          <w:szCs w:val="24"/>
        </w:rPr>
      </w:pPr>
      <w:bookmarkStart w:id="5" w:name="_Toc135811722"/>
      <w:r w:rsidRPr="000F7FCB">
        <w:rPr>
          <w:rFonts w:ascii="Jost* Heavy" w:hAnsi="Jost* Heavy"/>
          <w:szCs w:val="24"/>
        </w:rPr>
        <w:t>V</w:t>
      </w:r>
      <w:r w:rsidR="00522FD5">
        <w:rPr>
          <w:rFonts w:ascii="Jost* Heavy" w:hAnsi="Jost* Heavy"/>
          <w:szCs w:val="24"/>
        </w:rPr>
        <w:t>I</w:t>
      </w:r>
      <w:r w:rsidRPr="000F7FCB">
        <w:rPr>
          <w:rFonts w:ascii="Jost* Heavy" w:hAnsi="Jost* Heavy"/>
          <w:szCs w:val="24"/>
        </w:rPr>
        <w:t>. Conclusion</w:t>
      </w:r>
      <w:bookmarkEnd w:id="5"/>
    </w:p>
    <w:p w14:paraId="0BCF86E7" w14:textId="77777777" w:rsidR="00AA67A8" w:rsidRDefault="00AA67A8" w:rsidP="004907EB"/>
    <w:p w14:paraId="78A086CE" w14:textId="77777777" w:rsidR="00AA67A8" w:rsidRDefault="00AA67A8" w:rsidP="00B71062">
      <w:pPr>
        <w:jc w:val="center"/>
        <w:rPr>
          <w:rFonts w:ascii="Jost* Heavy" w:hAnsi="Jost* Heavy"/>
          <w:b/>
          <w:sz w:val="40"/>
          <w:szCs w:val="40"/>
        </w:rPr>
      </w:pPr>
    </w:p>
    <w:p w14:paraId="316E3A9A" w14:textId="77777777" w:rsidR="00AA67A8" w:rsidRDefault="00AA67A8" w:rsidP="00B71062">
      <w:pPr>
        <w:jc w:val="center"/>
        <w:rPr>
          <w:rFonts w:ascii="Jost* Heavy" w:hAnsi="Jost* Heavy"/>
          <w:b/>
          <w:sz w:val="40"/>
          <w:szCs w:val="40"/>
        </w:rPr>
      </w:pPr>
    </w:p>
    <w:p w14:paraId="43226F6C" w14:textId="0EA45DF7" w:rsidR="00AA67A8" w:rsidRDefault="00AA67A8" w:rsidP="00B71062">
      <w:pPr>
        <w:jc w:val="center"/>
        <w:rPr>
          <w:rFonts w:ascii="Jost* Heavy" w:hAnsi="Jost* Heavy"/>
          <w:b/>
          <w:sz w:val="40"/>
          <w:szCs w:val="40"/>
        </w:rPr>
      </w:pPr>
    </w:p>
    <w:p w14:paraId="52B5774A" w14:textId="16AE3252" w:rsidR="00373C1E" w:rsidRDefault="00373C1E" w:rsidP="00B71062">
      <w:pPr>
        <w:jc w:val="center"/>
        <w:rPr>
          <w:rFonts w:ascii="Jost* Heavy" w:hAnsi="Jost* Heavy"/>
          <w:b/>
          <w:sz w:val="40"/>
          <w:szCs w:val="40"/>
        </w:rPr>
      </w:pPr>
    </w:p>
    <w:p w14:paraId="33CD1E80" w14:textId="5F17DC81" w:rsidR="00373C1E" w:rsidRDefault="00373C1E" w:rsidP="00B71062">
      <w:pPr>
        <w:jc w:val="center"/>
        <w:rPr>
          <w:rFonts w:ascii="Jost* Heavy" w:hAnsi="Jost* Heavy"/>
          <w:b/>
          <w:sz w:val="40"/>
          <w:szCs w:val="40"/>
        </w:rPr>
      </w:pPr>
    </w:p>
    <w:p w14:paraId="3437F5DD" w14:textId="61DFFDC5" w:rsidR="00627F24" w:rsidRDefault="00627F24" w:rsidP="00ED2AD7">
      <w:pPr>
        <w:rPr>
          <w:rFonts w:ascii="Jost* Heavy" w:hAnsi="Jost* Heavy"/>
          <w:b/>
          <w:sz w:val="40"/>
          <w:szCs w:val="40"/>
        </w:rPr>
      </w:pPr>
    </w:p>
    <w:sectPr w:rsidR="00627F24" w:rsidSect="007211BA">
      <w:headerReference w:type="default" r:id="rId21"/>
      <w:pgSz w:w="11906" w:h="16838"/>
      <w:pgMar w:top="2552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2D6210" w14:textId="77777777" w:rsidR="0054320A" w:rsidRDefault="0054320A" w:rsidP="00873AFC">
      <w:pPr>
        <w:spacing w:after="0" w:line="240" w:lineRule="auto"/>
      </w:pPr>
      <w:r>
        <w:separator/>
      </w:r>
    </w:p>
  </w:endnote>
  <w:endnote w:type="continuationSeparator" w:id="0">
    <w:p w14:paraId="56989DC3" w14:textId="77777777" w:rsidR="0054320A" w:rsidRDefault="0054320A" w:rsidP="00873A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Jost Light">
    <w:altName w:val="Times New Roman"/>
    <w:panose1 w:val="00000000000000000000"/>
    <w:charset w:val="00"/>
    <w:family w:val="auto"/>
    <w:pitch w:val="variable"/>
    <w:sig w:usb0="A00002EF" w:usb1="0000205B" w:usb2="00000010" w:usb3="00000000" w:csb0="000000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Jost* Heavy">
    <w:altName w:val="Sitka Small"/>
    <w:charset w:val="00"/>
    <w:family w:val="auto"/>
    <w:pitch w:val="variable"/>
    <w:sig w:usb0="A00002EF" w:usb1="0000205B" w:usb2="00000010" w:usb3="00000000" w:csb0="00000097" w:csb1="00000000"/>
  </w:font>
  <w:font w:name="Liberation Mono">
    <w:altName w:val="Courier New"/>
    <w:charset w:val="01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+mn-ea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5E181FF" w14:textId="77777777" w:rsidR="0054320A" w:rsidRDefault="0054320A" w:rsidP="00873AFC">
      <w:pPr>
        <w:spacing w:after="0" w:line="240" w:lineRule="auto"/>
      </w:pPr>
      <w:r>
        <w:separator/>
      </w:r>
    </w:p>
  </w:footnote>
  <w:footnote w:type="continuationSeparator" w:id="0">
    <w:p w14:paraId="4C487C9E" w14:textId="77777777" w:rsidR="0054320A" w:rsidRDefault="0054320A" w:rsidP="00873A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D3A05F" w14:textId="47704497" w:rsidR="00873AFC" w:rsidRDefault="00000000">
    <w:pPr>
      <w:pStyle w:val="En-tte"/>
    </w:pPr>
    <w:sdt>
      <w:sdtPr>
        <w:id w:val="518119981"/>
        <w:docPartObj>
          <w:docPartGallery w:val="Page Numbers (Margins)"/>
          <w:docPartUnique/>
        </w:docPartObj>
      </w:sdtPr>
      <w:sdtContent>
        <w:r w:rsidR="00CA2EAE">
          <w:rPr>
            <w:noProof/>
            <w:lang w:eastAsia="fr-FR"/>
          </w:rPr>
          <mc:AlternateContent>
            <mc:Choice Requires="wps">
              <w:drawing>
                <wp:anchor distT="0" distB="0" distL="114300" distR="114300" simplePos="0" relativeHeight="251660288" behindDoc="0" locked="0" layoutInCell="0" allowOverlap="1" wp14:anchorId="467576C4" wp14:editId="2B8D8A4E">
                  <wp:simplePos x="0" y="0"/>
                  <wp:positionH relativeFrom="rightMargin">
                    <wp:align>center</wp:align>
                  </wp:positionH>
                  <wp:positionV relativeFrom="margin">
                    <wp:align>top</wp:align>
                  </wp:positionV>
                  <wp:extent cx="581025" cy="409575"/>
                  <wp:effectExtent l="9525" t="0" r="0" b="0"/>
                  <wp:wrapNone/>
                  <wp:docPr id="1" name="Flèche : droit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>
                            <a:off x="0" y="0"/>
                            <a:ext cx="581025" cy="409575"/>
                          </a:xfrm>
                          <a:prstGeom prst="rightArrow">
                            <a:avLst>
                              <a:gd name="adj1" fmla="val 50278"/>
                              <a:gd name="adj2" fmla="val 52482"/>
                            </a:avLst>
                          </a:prstGeom>
                          <a:solidFill>
                            <a:srgbClr val="C0504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5A0AD5" w14:textId="2C609CFC" w:rsidR="00CA2EAE" w:rsidRDefault="00CA2EAE">
                              <w:pPr>
                                <w:pStyle w:val="Pieddepage"/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\* MERGEFORMAT</w:instrText>
                              </w:r>
                              <w:r>
                                <w:fldChar w:fldCharType="separate"/>
                              </w:r>
                              <w:r w:rsidR="00B06679" w:rsidRPr="00B06679">
                                <w:rPr>
                                  <w:noProof/>
                                  <w:color w:val="FFFFFF" w:themeColor="background1"/>
                                </w:rPr>
                                <w:t>43</w:t>
                              </w:r>
                              <w:r>
                                <w:rPr>
                                  <w:color w:val="FFFFFF" w:themeColor="background1"/>
                                </w:rPr>
                                <w:fldChar w:fldCharType="end"/>
                              </w:r>
                            </w:p>
                            <w:p w14:paraId="505E47BF" w14:textId="77777777" w:rsidR="00CA2EAE" w:rsidRDefault="00CA2EAE"/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467576C4"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Flèche : droite 1" o:spid="_x0000_s1043" type="#_x0000_t13" style="position:absolute;margin-left:0;margin-top:0;width:45.75pt;height:32.25pt;rotation:180;z-index:251660288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top;mso-position-vertical-relative:margin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" o:allowincell="f" adj="13609,5370" fillcolor="#c0504d" stroked="f" strokecolor="#5c83b4">
                  <v:textbox inset=",0,,0">
                    <w:txbxContent>
                      <w:p w14:paraId="235A0AD5" w14:textId="2C609CFC" w:rsidR="00CA2EAE" w:rsidRDefault="00CA2EAE">
                        <w:pPr>
                          <w:pStyle w:val="Pieddepage"/>
                          <w:jc w:val="center"/>
                          <w:rPr>
                            <w:color w:val="FFFFFF" w:themeColor="background1"/>
                          </w:rPr>
                        </w:pPr>
                        <w:r>
                          <w:fldChar w:fldCharType="begin"/>
                        </w:r>
                        <w:r>
                          <w:instrText>PAGE   \* MERGEFORMAT</w:instrText>
                        </w:r>
                        <w:r>
                          <w:fldChar w:fldCharType="separate"/>
                        </w:r>
                        <w:r w:rsidR="00B06679" w:rsidRPr="00B06679">
                          <w:rPr>
                            <w:noProof/>
                            <w:color w:val="FFFFFF" w:themeColor="background1"/>
                          </w:rPr>
                          <w:t>43</w:t>
                        </w:r>
                        <w:r>
                          <w:rPr>
                            <w:color w:val="FFFFFF" w:themeColor="background1"/>
                          </w:rPr>
                          <w:fldChar w:fldCharType="end"/>
                        </w:r>
                      </w:p>
                      <w:p w14:paraId="505E47BF" w14:textId="77777777" w:rsidR="00CA2EAE" w:rsidRDefault="00CA2EAE"/>
                    </w:txbxContent>
                  </v:textbox>
                  <w10:wrap anchorx="margin" anchory="margin"/>
                </v:shape>
              </w:pict>
            </mc:Fallback>
          </mc:AlternateContent>
        </w:r>
      </w:sdtContent>
    </w:sdt>
    <w:r w:rsidR="00873AFC">
      <w:rPr>
        <w:noProof/>
        <w:lang w:eastAsia="fr-FR"/>
      </w:rPr>
      <w:drawing>
        <wp:anchor distT="0" distB="0" distL="114300" distR="114300" simplePos="0" relativeHeight="251658240" behindDoc="0" locked="0" layoutInCell="1" allowOverlap="1" wp14:anchorId="0CE466F4" wp14:editId="1C8885E6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582394" cy="10719994"/>
          <wp:effectExtent l="0" t="0" r="0" b="5715"/>
          <wp:wrapNone/>
          <wp:docPr id="5623058" name="Image 562305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82394" cy="1071999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9B287C"/>
    <w:multiLevelType w:val="hybridMultilevel"/>
    <w:tmpl w:val="B94E908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593CE2"/>
    <w:multiLevelType w:val="hybridMultilevel"/>
    <w:tmpl w:val="58D2F8D4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1075CC"/>
    <w:multiLevelType w:val="hybridMultilevel"/>
    <w:tmpl w:val="7E86773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106C65"/>
    <w:multiLevelType w:val="multilevel"/>
    <w:tmpl w:val="E96C654E"/>
    <w:lvl w:ilvl="0">
      <w:start w:val="1"/>
      <w:numFmt w:val="decimal"/>
      <w:pStyle w:val="MMTopic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MMTopic2"/>
      <w:suff w:val="space"/>
      <w:lvlText w:val="%1.%2"/>
      <w:lvlJc w:val="left"/>
      <w:pPr>
        <w:ind w:left="426" w:firstLine="0"/>
      </w:pPr>
      <w:rPr>
        <w:rFonts w:ascii="Jost Light" w:hAnsi="Jost Light" w:hint="default"/>
        <w:color w:val="auto"/>
      </w:rPr>
    </w:lvl>
    <w:lvl w:ilvl="2">
      <w:start w:val="1"/>
      <w:numFmt w:val="decimal"/>
      <w:pStyle w:val="MMTopic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118B27FE"/>
    <w:multiLevelType w:val="hybridMultilevel"/>
    <w:tmpl w:val="3B128134"/>
    <w:lvl w:ilvl="0" w:tplc="A5F0647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904125"/>
    <w:multiLevelType w:val="hybridMultilevel"/>
    <w:tmpl w:val="4E1860C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7E1B58"/>
    <w:multiLevelType w:val="hybridMultilevel"/>
    <w:tmpl w:val="68808D92"/>
    <w:lvl w:ilvl="0" w:tplc="040C0005">
      <w:start w:val="1"/>
      <w:numFmt w:val="bullet"/>
      <w:lvlText w:val=""/>
      <w:lvlJc w:val="left"/>
      <w:pPr>
        <w:ind w:left="12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7" w15:restartNumberingAfterBreak="0">
    <w:nsid w:val="1C4650FC"/>
    <w:multiLevelType w:val="multilevel"/>
    <w:tmpl w:val="1FF68F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55" w:hanging="435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sz w:val="32"/>
      </w:rPr>
    </w:lvl>
  </w:abstractNum>
  <w:abstractNum w:abstractNumId="8" w15:restartNumberingAfterBreak="0">
    <w:nsid w:val="1FF47C07"/>
    <w:multiLevelType w:val="hybridMultilevel"/>
    <w:tmpl w:val="D25235A8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057E72"/>
    <w:multiLevelType w:val="multilevel"/>
    <w:tmpl w:val="795C1F7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24311802"/>
    <w:multiLevelType w:val="hybridMultilevel"/>
    <w:tmpl w:val="BAD40F9E"/>
    <w:lvl w:ilvl="0" w:tplc="2000000D">
      <w:start w:val="1"/>
      <w:numFmt w:val="bullet"/>
      <w:lvlText w:val=""/>
      <w:lvlJc w:val="left"/>
      <w:pPr>
        <w:ind w:left="1776" w:hanging="360"/>
      </w:pPr>
      <w:rPr>
        <w:rFonts w:ascii="Wingdings" w:hAnsi="Wingdings"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1" w15:restartNumberingAfterBreak="0">
    <w:nsid w:val="2B081702"/>
    <w:multiLevelType w:val="hybridMultilevel"/>
    <w:tmpl w:val="9216ED3E"/>
    <w:lvl w:ilvl="0" w:tplc="04090017">
      <w:start w:val="1"/>
      <w:numFmt w:val="lowerLetter"/>
      <w:lvlText w:val="%1)"/>
      <w:lvlJc w:val="left"/>
      <w:pPr>
        <w:ind w:left="1068" w:hanging="360"/>
      </w:p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31664592"/>
    <w:multiLevelType w:val="hybridMultilevel"/>
    <w:tmpl w:val="7E40DFD8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820480"/>
    <w:multiLevelType w:val="hybridMultilevel"/>
    <w:tmpl w:val="8DA2278C"/>
    <w:lvl w:ilvl="0" w:tplc="2000000B">
      <w:start w:val="1"/>
      <w:numFmt w:val="bullet"/>
      <w:lvlText w:val=""/>
      <w:lvlJc w:val="left"/>
      <w:pPr>
        <w:ind w:left="1297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201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3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45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7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9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1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3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057" w:hanging="360"/>
      </w:pPr>
      <w:rPr>
        <w:rFonts w:ascii="Wingdings" w:hAnsi="Wingdings" w:hint="default"/>
      </w:rPr>
    </w:lvl>
  </w:abstractNum>
  <w:abstractNum w:abstractNumId="14" w15:restartNumberingAfterBreak="0">
    <w:nsid w:val="329A06F8"/>
    <w:multiLevelType w:val="hybridMultilevel"/>
    <w:tmpl w:val="80A25A50"/>
    <w:lvl w:ilvl="0" w:tplc="040C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5885250"/>
    <w:multiLevelType w:val="hybridMultilevel"/>
    <w:tmpl w:val="E37A72B0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60D5D64"/>
    <w:multiLevelType w:val="hybridMultilevel"/>
    <w:tmpl w:val="315AC1F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8D0206"/>
    <w:multiLevelType w:val="hybridMultilevel"/>
    <w:tmpl w:val="7FCC42AE"/>
    <w:lvl w:ilvl="0" w:tplc="612E83B8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034BDF"/>
    <w:multiLevelType w:val="hybridMultilevel"/>
    <w:tmpl w:val="F7A63ACC"/>
    <w:lvl w:ilvl="0" w:tplc="040C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FB12DA8"/>
    <w:multiLevelType w:val="hybridMultilevel"/>
    <w:tmpl w:val="9566E890"/>
    <w:lvl w:ilvl="0" w:tplc="FFFFFFFF">
      <w:start w:val="1"/>
      <w:numFmt w:val="lowerLetter"/>
      <w:lvlText w:val="%1)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3FF2786B"/>
    <w:multiLevelType w:val="hybridMultilevel"/>
    <w:tmpl w:val="FE582F70"/>
    <w:lvl w:ilvl="0" w:tplc="2000000B">
      <w:start w:val="1"/>
      <w:numFmt w:val="bullet"/>
      <w:lvlText w:val=""/>
      <w:lvlJc w:val="left"/>
      <w:pPr>
        <w:ind w:left="914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63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35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07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79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51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23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95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674" w:hanging="360"/>
      </w:pPr>
      <w:rPr>
        <w:rFonts w:ascii="Wingdings" w:hAnsi="Wingdings" w:hint="default"/>
      </w:rPr>
    </w:lvl>
  </w:abstractNum>
  <w:abstractNum w:abstractNumId="21" w15:restartNumberingAfterBreak="0">
    <w:nsid w:val="416573BE"/>
    <w:multiLevelType w:val="hybridMultilevel"/>
    <w:tmpl w:val="F474BB3E"/>
    <w:lvl w:ilvl="0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19F337C"/>
    <w:multiLevelType w:val="hybridMultilevel"/>
    <w:tmpl w:val="D188D112"/>
    <w:lvl w:ilvl="0" w:tplc="040C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BDF7D52"/>
    <w:multiLevelType w:val="hybridMultilevel"/>
    <w:tmpl w:val="3412059A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F3850A1"/>
    <w:multiLevelType w:val="hybridMultilevel"/>
    <w:tmpl w:val="507C00A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852365"/>
    <w:multiLevelType w:val="hybridMultilevel"/>
    <w:tmpl w:val="48345F56"/>
    <w:lvl w:ilvl="0" w:tplc="20000013">
      <w:start w:val="1"/>
      <w:numFmt w:val="upperRoman"/>
      <w:lvlText w:val="%1."/>
      <w:lvlJc w:val="righ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21A7B81"/>
    <w:multiLevelType w:val="hybridMultilevel"/>
    <w:tmpl w:val="B69C05FC"/>
    <w:lvl w:ilvl="0" w:tplc="040C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59B5F11"/>
    <w:multiLevelType w:val="hybridMultilevel"/>
    <w:tmpl w:val="AAE0BE4C"/>
    <w:lvl w:ilvl="0" w:tplc="09068AAA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BA4D6C"/>
    <w:multiLevelType w:val="hybridMultilevel"/>
    <w:tmpl w:val="12105E0C"/>
    <w:lvl w:ilvl="0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60BB2CDB"/>
    <w:multiLevelType w:val="hybridMultilevel"/>
    <w:tmpl w:val="1208064C"/>
    <w:lvl w:ilvl="0" w:tplc="20000003">
      <w:start w:val="1"/>
      <w:numFmt w:val="bullet"/>
      <w:lvlText w:val="o"/>
      <w:lvlJc w:val="left"/>
      <w:pPr>
        <w:ind w:left="1097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181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3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5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7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9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1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3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57" w:hanging="360"/>
      </w:pPr>
      <w:rPr>
        <w:rFonts w:ascii="Wingdings" w:hAnsi="Wingdings" w:hint="default"/>
      </w:rPr>
    </w:lvl>
  </w:abstractNum>
  <w:abstractNum w:abstractNumId="30" w15:restartNumberingAfterBreak="0">
    <w:nsid w:val="62407E38"/>
    <w:multiLevelType w:val="hybridMultilevel"/>
    <w:tmpl w:val="B32E702E"/>
    <w:lvl w:ilvl="0" w:tplc="FFFFFFFF">
      <w:start w:val="1"/>
      <w:numFmt w:val="decimal"/>
      <w:lvlText w:val="%1-"/>
      <w:lvlJc w:val="left"/>
      <w:pPr>
        <w:ind w:left="1776" w:hanging="360"/>
      </w:pPr>
      <w:rPr>
        <w:rFonts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1" w15:restartNumberingAfterBreak="0">
    <w:nsid w:val="62EF251F"/>
    <w:multiLevelType w:val="hybridMultilevel"/>
    <w:tmpl w:val="9DD22DE4"/>
    <w:lvl w:ilvl="0" w:tplc="C9B2635E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/>
      </w:rPr>
    </w:lvl>
    <w:lvl w:ilvl="1" w:tplc="7506C54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 w:tplc="463851B2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780AAF86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2CF64CB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plc="238CFD7E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52364CA8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226623F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plc="5D285674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2" w15:restartNumberingAfterBreak="0">
    <w:nsid w:val="634B6DC4"/>
    <w:multiLevelType w:val="hybridMultilevel"/>
    <w:tmpl w:val="9798161C"/>
    <w:lvl w:ilvl="0" w:tplc="2000000F">
      <w:start w:val="1"/>
      <w:numFmt w:val="decimal"/>
      <w:lvlText w:val="%1."/>
      <w:lvlJc w:val="left"/>
      <w:pPr>
        <w:ind w:left="710" w:hanging="360"/>
      </w:pPr>
    </w:lvl>
    <w:lvl w:ilvl="1" w:tplc="20000019" w:tentative="1">
      <w:start w:val="1"/>
      <w:numFmt w:val="lowerLetter"/>
      <w:lvlText w:val="%2."/>
      <w:lvlJc w:val="left"/>
      <w:pPr>
        <w:ind w:left="1430" w:hanging="360"/>
      </w:pPr>
    </w:lvl>
    <w:lvl w:ilvl="2" w:tplc="2000001B" w:tentative="1">
      <w:start w:val="1"/>
      <w:numFmt w:val="lowerRoman"/>
      <w:lvlText w:val="%3."/>
      <w:lvlJc w:val="right"/>
      <w:pPr>
        <w:ind w:left="2150" w:hanging="180"/>
      </w:pPr>
    </w:lvl>
    <w:lvl w:ilvl="3" w:tplc="2000000F" w:tentative="1">
      <w:start w:val="1"/>
      <w:numFmt w:val="decimal"/>
      <w:lvlText w:val="%4."/>
      <w:lvlJc w:val="left"/>
      <w:pPr>
        <w:ind w:left="2870" w:hanging="360"/>
      </w:pPr>
    </w:lvl>
    <w:lvl w:ilvl="4" w:tplc="20000019" w:tentative="1">
      <w:start w:val="1"/>
      <w:numFmt w:val="lowerLetter"/>
      <w:lvlText w:val="%5."/>
      <w:lvlJc w:val="left"/>
      <w:pPr>
        <w:ind w:left="3590" w:hanging="360"/>
      </w:pPr>
    </w:lvl>
    <w:lvl w:ilvl="5" w:tplc="2000001B" w:tentative="1">
      <w:start w:val="1"/>
      <w:numFmt w:val="lowerRoman"/>
      <w:lvlText w:val="%6."/>
      <w:lvlJc w:val="right"/>
      <w:pPr>
        <w:ind w:left="4310" w:hanging="180"/>
      </w:pPr>
    </w:lvl>
    <w:lvl w:ilvl="6" w:tplc="2000000F" w:tentative="1">
      <w:start w:val="1"/>
      <w:numFmt w:val="decimal"/>
      <w:lvlText w:val="%7."/>
      <w:lvlJc w:val="left"/>
      <w:pPr>
        <w:ind w:left="5030" w:hanging="360"/>
      </w:pPr>
    </w:lvl>
    <w:lvl w:ilvl="7" w:tplc="20000019" w:tentative="1">
      <w:start w:val="1"/>
      <w:numFmt w:val="lowerLetter"/>
      <w:lvlText w:val="%8."/>
      <w:lvlJc w:val="left"/>
      <w:pPr>
        <w:ind w:left="5750" w:hanging="360"/>
      </w:pPr>
    </w:lvl>
    <w:lvl w:ilvl="8" w:tplc="2000001B" w:tentative="1">
      <w:start w:val="1"/>
      <w:numFmt w:val="lowerRoman"/>
      <w:lvlText w:val="%9."/>
      <w:lvlJc w:val="right"/>
      <w:pPr>
        <w:ind w:left="6470" w:hanging="180"/>
      </w:pPr>
    </w:lvl>
  </w:abstractNum>
  <w:abstractNum w:abstractNumId="33" w15:restartNumberingAfterBreak="0">
    <w:nsid w:val="63B8678B"/>
    <w:multiLevelType w:val="hybridMultilevel"/>
    <w:tmpl w:val="FE16164C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90D541F"/>
    <w:multiLevelType w:val="multilevel"/>
    <w:tmpl w:val="F1A28122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5" w15:restartNumberingAfterBreak="0">
    <w:nsid w:val="6AF50A45"/>
    <w:multiLevelType w:val="multilevel"/>
    <w:tmpl w:val="F90E11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6" w15:restartNumberingAfterBreak="0">
    <w:nsid w:val="6B9B70FC"/>
    <w:multiLevelType w:val="hybridMultilevel"/>
    <w:tmpl w:val="615C8586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ED0634F"/>
    <w:multiLevelType w:val="hybridMultilevel"/>
    <w:tmpl w:val="406CEB02"/>
    <w:lvl w:ilvl="0" w:tplc="040C0005">
      <w:start w:val="1"/>
      <w:numFmt w:val="bullet"/>
      <w:lvlText w:val=""/>
      <w:lvlJc w:val="left"/>
      <w:pPr>
        <w:ind w:left="16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4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1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8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5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2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7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440" w:hanging="360"/>
      </w:pPr>
      <w:rPr>
        <w:rFonts w:ascii="Wingdings" w:hAnsi="Wingdings" w:hint="default"/>
      </w:rPr>
    </w:lvl>
  </w:abstractNum>
  <w:abstractNum w:abstractNumId="38" w15:restartNumberingAfterBreak="0">
    <w:nsid w:val="714C3E5B"/>
    <w:multiLevelType w:val="hybridMultilevel"/>
    <w:tmpl w:val="B18E05FE"/>
    <w:lvl w:ilvl="0" w:tplc="2000000B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9" w15:restartNumberingAfterBreak="0">
    <w:nsid w:val="77F11A94"/>
    <w:multiLevelType w:val="hybridMultilevel"/>
    <w:tmpl w:val="BABC753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87F6888"/>
    <w:multiLevelType w:val="hybridMultilevel"/>
    <w:tmpl w:val="47389B58"/>
    <w:lvl w:ilvl="0" w:tplc="040C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7B1B7B2E"/>
    <w:multiLevelType w:val="hybridMultilevel"/>
    <w:tmpl w:val="B734F3CC"/>
    <w:lvl w:ilvl="0" w:tplc="2000000B">
      <w:start w:val="1"/>
      <w:numFmt w:val="bullet"/>
      <w:lvlText w:val=""/>
      <w:lvlJc w:val="left"/>
      <w:pPr>
        <w:ind w:left="1178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89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61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3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05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77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9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21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38" w:hanging="360"/>
      </w:pPr>
      <w:rPr>
        <w:rFonts w:ascii="Wingdings" w:hAnsi="Wingdings" w:hint="default"/>
      </w:rPr>
    </w:lvl>
  </w:abstractNum>
  <w:abstractNum w:abstractNumId="42" w15:restartNumberingAfterBreak="0">
    <w:nsid w:val="7C4076E5"/>
    <w:multiLevelType w:val="hybridMultilevel"/>
    <w:tmpl w:val="BC20B76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F6D3CC2"/>
    <w:multiLevelType w:val="hybridMultilevel"/>
    <w:tmpl w:val="3C3AF3CA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4078055">
    <w:abstractNumId w:val="12"/>
  </w:num>
  <w:num w:numId="2" w16cid:durableId="1042942631">
    <w:abstractNumId w:val="32"/>
  </w:num>
  <w:num w:numId="3" w16cid:durableId="258953356">
    <w:abstractNumId w:val="25"/>
  </w:num>
  <w:num w:numId="4" w16cid:durableId="1886987403">
    <w:abstractNumId w:val="1"/>
  </w:num>
  <w:num w:numId="5" w16cid:durableId="824010746">
    <w:abstractNumId w:val="33"/>
  </w:num>
  <w:num w:numId="6" w16cid:durableId="916868078">
    <w:abstractNumId w:val="3"/>
  </w:num>
  <w:num w:numId="7" w16cid:durableId="722025726">
    <w:abstractNumId w:val="18"/>
  </w:num>
  <w:num w:numId="8" w16cid:durableId="1004406366">
    <w:abstractNumId w:val="26"/>
  </w:num>
  <w:num w:numId="9" w16cid:durableId="1993483178">
    <w:abstractNumId w:val="22"/>
  </w:num>
  <w:num w:numId="10" w16cid:durableId="1507286659">
    <w:abstractNumId w:val="14"/>
  </w:num>
  <w:num w:numId="11" w16cid:durableId="1235314535">
    <w:abstractNumId w:val="40"/>
  </w:num>
  <w:num w:numId="12" w16cid:durableId="617877616">
    <w:abstractNumId w:val="27"/>
  </w:num>
  <w:num w:numId="13" w16cid:durableId="494420802">
    <w:abstractNumId w:val="36"/>
  </w:num>
  <w:num w:numId="14" w16cid:durableId="2051448">
    <w:abstractNumId w:val="17"/>
  </w:num>
  <w:num w:numId="15" w16cid:durableId="1602109656">
    <w:abstractNumId w:val="30"/>
  </w:num>
  <w:num w:numId="16" w16cid:durableId="1105076134">
    <w:abstractNumId w:val="11"/>
  </w:num>
  <w:num w:numId="17" w16cid:durableId="1535531692">
    <w:abstractNumId w:val="19"/>
  </w:num>
  <w:num w:numId="18" w16cid:durableId="1184630025">
    <w:abstractNumId w:val="23"/>
  </w:num>
  <w:num w:numId="19" w16cid:durableId="36049542">
    <w:abstractNumId w:val="10"/>
  </w:num>
  <w:num w:numId="20" w16cid:durableId="1020007848">
    <w:abstractNumId w:val="16"/>
  </w:num>
  <w:num w:numId="21" w16cid:durableId="1361202692">
    <w:abstractNumId w:val="39"/>
  </w:num>
  <w:num w:numId="22" w16cid:durableId="1731807062">
    <w:abstractNumId w:val="7"/>
  </w:num>
  <w:num w:numId="23" w16cid:durableId="470445646">
    <w:abstractNumId w:val="34"/>
  </w:num>
  <w:num w:numId="24" w16cid:durableId="234974077">
    <w:abstractNumId w:val="4"/>
  </w:num>
  <w:num w:numId="25" w16cid:durableId="1527251861">
    <w:abstractNumId w:val="5"/>
  </w:num>
  <w:num w:numId="26" w16cid:durableId="118958226">
    <w:abstractNumId w:val="28"/>
  </w:num>
  <w:num w:numId="27" w16cid:durableId="414782467">
    <w:abstractNumId w:val="42"/>
  </w:num>
  <w:num w:numId="28" w16cid:durableId="2085030403">
    <w:abstractNumId w:val="35"/>
  </w:num>
  <w:num w:numId="29" w16cid:durableId="799346300">
    <w:abstractNumId w:val="2"/>
  </w:num>
  <w:num w:numId="30" w16cid:durableId="1307203801">
    <w:abstractNumId w:val="0"/>
  </w:num>
  <w:num w:numId="31" w16cid:durableId="1114445454">
    <w:abstractNumId w:val="9"/>
  </w:num>
  <w:num w:numId="32" w16cid:durableId="422461781">
    <w:abstractNumId w:val="21"/>
  </w:num>
  <w:num w:numId="33" w16cid:durableId="1432895627">
    <w:abstractNumId w:val="6"/>
  </w:num>
  <w:num w:numId="34" w16cid:durableId="572273966">
    <w:abstractNumId w:val="37"/>
  </w:num>
  <w:num w:numId="35" w16cid:durableId="1092551116">
    <w:abstractNumId w:val="31"/>
  </w:num>
  <w:num w:numId="36" w16cid:durableId="1236664473">
    <w:abstractNumId w:val="8"/>
  </w:num>
  <w:num w:numId="37" w16cid:durableId="1418088554">
    <w:abstractNumId w:val="24"/>
  </w:num>
  <w:num w:numId="38" w16cid:durableId="1752577229">
    <w:abstractNumId w:val="29"/>
  </w:num>
  <w:num w:numId="39" w16cid:durableId="2042973003">
    <w:abstractNumId w:val="13"/>
  </w:num>
  <w:num w:numId="40" w16cid:durableId="1258564380">
    <w:abstractNumId w:val="38"/>
  </w:num>
  <w:num w:numId="41" w16cid:durableId="175075591">
    <w:abstractNumId w:val="20"/>
  </w:num>
  <w:num w:numId="42" w16cid:durableId="1748453391">
    <w:abstractNumId w:val="41"/>
  </w:num>
  <w:num w:numId="43" w16cid:durableId="1328093375">
    <w:abstractNumId w:val="43"/>
  </w:num>
  <w:num w:numId="44" w16cid:durableId="376635821">
    <w:abstractNumId w:val="15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4878"/>
    <w:rsid w:val="00002B9D"/>
    <w:rsid w:val="0000764B"/>
    <w:rsid w:val="00011B14"/>
    <w:rsid w:val="0001445B"/>
    <w:rsid w:val="000162A0"/>
    <w:rsid w:val="00017B17"/>
    <w:rsid w:val="00020425"/>
    <w:rsid w:val="00021085"/>
    <w:rsid w:val="00022407"/>
    <w:rsid w:val="000318FD"/>
    <w:rsid w:val="000335C6"/>
    <w:rsid w:val="0004014E"/>
    <w:rsid w:val="00041E43"/>
    <w:rsid w:val="00046BAF"/>
    <w:rsid w:val="000473AE"/>
    <w:rsid w:val="00051C23"/>
    <w:rsid w:val="00055606"/>
    <w:rsid w:val="00057F8D"/>
    <w:rsid w:val="000709A5"/>
    <w:rsid w:val="000730F7"/>
    <w:rsid w:val="0007425D"/>
    <w:rsid w:val="000742E7"/>
    <w:rsid w:val="000751B5"/>
    <w:rsid w:val="00083CF3"/>
    <w:rsid w:val="000843B5"/>
    <w:rsid w:val="000859D4"/>
    <w:rsid w:val="00086350"/>
    <w:rsid w:val="00086D51"/>
    <w:rsid w:val="00090F2B"/>
    <w:rsid w:val="00091B2C"/>
    <w:rsid w:val="00093291"/>
    <w:rsid w:val="000A27C5"/>
    <w:rsid w:val="000A52C7"/>
    <w:rsid w:val="000A7941"/>
    <w:rsid w:val="000B35C2"/>
    <w:rsid w:val="000C79B5"/>
    <w:rsid w:val="000D09D1"/>
    <w:rsid w:val="000D2B5E"/>
    <w:rsid w:val="000E2EE6"/>
    <w:rsid w:val="000F3027"/>
    <w:rsid w:val="000F4EF8"/>
    <w:rsid w:val="000F7FCB"/>
    <w:rsid w:val="00103320"/>
    <w:rsid w:val="00105745"/>
    <w:rsid w:val="00105A07"/>
    <w:rsid w:val="00114952"/>
    <w:rsid w:val="00121AD7"/>
    <w:rsid w:val="00123015"/>
    <w:rsid w:val="0012712F"/>
    <w:rsid w:val="001316B6"/>
    <w:rsid w:val="001411CF"/>
    <w:rsid w:val="00142653"/>
    <w:rsid w:val="00151B2C"/>
    <w:rsid w:val="00162084"/>
    <w:rsid w:val="001634E4"/>
    <w:rsid w:val="001707D8"/>
    <w:rsid w:val="00174F03"/>
    <w:rsid w:val="00175DC7"/>
    <w:rsid w:val="00175F12"/>
    <w:rsid w:val="00177274"/>
    <w:rsid w:val="00180444"/>
    <w:rsid w:val="00181311"/>
    <w:rsid w:val="00183F3A"/>
    <w:rsid w:val="00191CC9"/>
    <w:rsid w:val="0019559B"/>
    <w:rsid w:val="001A4360"/>
    <w:rsid w:val="001B7771"/>
    <w:rsid w:val="001C1295"/>
    <w:rsid w:val="001C1AFE"/>
    <w:rsid w:val="001D449F"/>
    <w:rsid w:val="001D4555"/>
    <w:rsid w:val="001E1FC2"/>
    <w:rsid w:val="001E388F"/>
    <w:rsid w:val="001F19BE"/>
    <w:rsid w:val="001F6D2D"/>
    <w:rsid w:val="002050DA"/>
    <w:rsid w:val="002156B5"/>
    <w:rsid w:val="00221DE2"/>
    <w:rsid w:val="00223840"/>
    <w:rsid w:val="002300E8"/>
    <w:rsid w:val="00232904"/>
    <w:rsid w:val="00233A69"/>
    <w:rsid w:val="00237365"/>
    <w:rsid w:val="00237FB1"/>
    <w:rsid w:val="00240A3A"/>
    <w:rsid w:val="00242C50"/>
    <w:rsid w:val="00245B3D"/>
    <w:rsid w:val="00250809"/>
    <w:rsid w:val="002517AD"/>
    <w:rsid w:val="00251C10"/>
    <w:rsid w:val="00257C9F"/>
    <w:rsid w:val="002644CF"/>
    <w:rsid w:val="00266CEC"/>
    <w:rsid w:val="00270337"/>
    <w:rsid w:val="00271E0A"/>
    <w:rsid w:val="00273E3A"/>
    <w:rsid w:val="0027402A"/>
    <w:rsid w:val="00275E0A"/>
    <w:rsid w:val="00276075"/>
    <w:rsid w:val="0027647A"/>
    <w:rsid w:val="00276541"/>
    <w:rsid w:val="00284D05"/>
    <w:rsid w:val="00285A2A"/>
    <w:rsid w:val="0029467C"/>
    <w:rsid w:val="00295E88"/>
    <w:rsid w:val="0029622B"/>
    <w:rsid w:val="002A000C"/>
    <w:rsid w:val="002A4F71"/>
    <w:rsid w:val="002B00C1"/>
    <w:rsid w:val="002B22D1"/>
    <w:rsid w:val="002B4123"/>
    <w:rsid w:val="002B6B0A"/>
    <w:rsid w:val="002B7AB7"/>
    <w:rsid w:val="002C2E14"/>
    <w:rsid w:val="002D024A"/>
    <w:rsid w:val="002D348E"/>
    <w:rsid w:val="002D5676"/>
    <w:rsid w:val="002D7CB3"/>
    <w:rsid w:val="002E137C"/>
    <w:rsid w:val="002E1E23"/>
    <w:rsid w:val="002E1F7C"/>
    <w:rsid w:val="002E2B6B"/>
    <w:rsid w:val="002E3054"/>
    <w:rsid w:val="002E3606"/>
    <w:rsid w:val="002E3F56"/>
    <w:rsid w:val="002E5D85"/>
    <w:rsid w:val="002E6B60"/>
    <w:rsid w:val="002F0AAB"/>
    <w:rsid w:val="002F15E0"/>
    <w:rsid w:val="002F39F4"/>
    <w:rsid w:val="003047EA"/>
    <w:rsid w:val="00305845"/>
    <w:rsid w:val="00307A99"/>
    <w:rsid w:val="00324A18"/>
    <w:rsid w:val="0033549B"/>
    <w:rsid w:val="00335CDF"/>
    <w:rsid w:val="003367D2"/>
    <w:rsid w:val="00336A08"/>
    <w:rsid w:val="003406BC"/>
    <w:rsid w:val="00351353"/>
    <w:rsid w:val="00354AA4"/>
    <w:rsid w:val="003567AF"/>
    <w:rsid w:val="0035702A"/>
    <w:rsid w:val="00360BB7"/>
    <w:rsid w:val="00364D85"/>
    <w:rsid w:val="00373C1E"/>
    <w:rsid w:val="0037476E"/>
    <w:rsid w:val="00377BEF"/>
    <w:rsid w:val="00382573"/>
    <w:rsid w:val="00383271"/>
    <w:rsid w:val="003838E7"/>
    <w:rsid w:val="0038729C"/>
    <w:rsid w:val="0039110F"/>
    <w:rsid w:val="003939C5"/>
    <w:rsid w:val="00395209"/>
    <w:rsid w:val="00397688"/>
    <w:rsid w:val="003A1807"/>
    <w:rsid w:val="003B2F03"/>
    <w:rsid w:val="003B4991"/>
    <w:rsid w:val="003C1CDE"/>
    <w:rsid w:val="003C37FB"/>
    <w:rsid w:val="003C50B8"/>
    <w:rsid w:val="003C5AAE"/>
    <w:rsid w:val="003D23AD"/>
    <w:rsid w:val="003D34BE"/>
    <w:rsid w:val="003F1518"/>
    <w:rsid w:val="003F3C1C"/>
    <w:rsid w:val="003F607C"/>
    <w:rsid w:val="0040132C"/>
    <w:rsid w:val="00404BF8"/>
    <w:rsid w:val="00412E0C"/>
    <w:rsid w:val="00420798"/>
    <w:rsid w:val="00426CDE"/>
    <w:rsid w:val="00431B69"/>
    <w:rsid w:val="00434B8E"/>
    <w:rsid w:val="004417F5"/>
    <w:rsid w:val="004439E9"/>
    <w:rsid w:val="004500E0"/>
    <w:rsid w:val="00453037"/>
    <w:rsid w:val="004532AE"/>
    <w:rsid w:val="00454343"/>
    <w:rsid w:val="004577AA"/>
    <w:rsid w:val="00464C1B"/>
    <w:rsid w:val="004705A8"/>
    <w:rsid w:val="0047312F"/>
    <w:rsid w:val="00476B51"/>
    <w:rsid w:val="004774E1"/>
    <w:rsid w:val="0047768F"/>
    <w:rsid w:val="0048114D"/>
    <w:rsid w:val="00483FA7"/>
    <w:rsid w:val="004907EB"/>
    <w:rsid w:val="00496AE7"/>
    <w:rsid w:val="0049719B"/>
    <w:rsid w:val="004A082C"/>
    <w:rsid w:val="004A2755"/>
    <w:rsid w:val="004A3D27"/>
    <w:rsid w:val="004B0ADC"/>
    <w:rsid w:val="004B563D"/>
    <w:rsid w:val="004C2FF4"/>
    <w:rsid w:val="004C3909"/>
    <w:rsid w:val="004C6EA5"/>
    <w:rsid w:val="004C7304"/>
    <w:rsid w:val="004C7950"/>
    <w:rsid w:val="004D0702"/>
    <w:rsid w:val="004E431C"/>
    <w:rsid w:val="004F0F70"/>
    <w:rsid w:val="004F76D8"/>
    <w:rsid w:val="005017D8"/>
    <w:rsid w:val="00503339"/>
    <w:rsid w:val="0050436A"/>
    <w:rsid w:val="00516321"/>
    <w:rsid w:val="00516785"/>
    <w:rsid w:val="005219AA"/>
    <w:rsid w:val="00522FB2"/>
    <w:rsid w:val="00522FD5"/>
    <w:rsid w:val="005237F4"/>
    <w:rsid w:val="005239F6"/>
    <w:rsid w:val="00525A3E"/>
    <w:rsid w:val="00531664"/>
    <w:rsid w:val="005408D2"/>
    <w:rsid w:val="00540A21"/>
    <w:rsid w:val="00540FAA"/>
    <w:rsid w:val="005423D1"/>
    <w:rsid w:val="0054320A"/>
    <w:rsid w:val="0054729D"/>
    <w:rsid w:val="00557E4E"/>
    <w:rsid w:val="0056765C"/>
    <w:rsid w:val="00570704"/>
    <w:rsid w:val="00571739"/>
    <w:rsid w:val="00573B8A"/>
    <w:rsid w:val="00574FA9"/>
    <w:rsid w:val="005819ED"/>
    <w:rsid w:val="00582C60"/>
    <w:rsid w:val="0059081E"/>
    <w:rsid w:val="005915EA"/>
    <w:rsid w:val="00591F54"/>
    <w:rsid w:val="00592FDC"/>
    <w:rsid w:val="00594B60"/>
    <w:rsid w:val="00596CD7"/>
    <w:rsid w:val="00597169"/>
    <w:rsid w:val="005A2954"/>
    <w:rsid w:val="005A30B9"/>
    <w:rsid w:val="005A3F60"/>
    <w:rsid w:val="005B3834"/>
    <w:rsid w:val="005B3E7C"/>
    <w:rsid w:val="005B4B47"/>
    <w:rsid w:val="005C3682"/>
    <w:rsid w:val="005C3B14"/>
    <w:rsid w:val="005C4169"/>
    <w:rsid w:val="005C4C45"/>
    <w:rsid w:val="005D2581"/>
    <w:rsid w:val="005D451B"/>
    <w:rsid w:val="005D4B07"/>
    <w:rsid w:val="005D64F8"/>
    <w:rsid w:val="005D65C5"/>
    <w:rsid w:val="005D6BF8"/>
    <w:rsid w:val="005E1416"/>
    <w:rsid w:val="005E5243"/>
    <w:rsid w:val="005F2A90"/>
    <w:rsid w:val="00600A9E"/>
    <w:rsid w:val="0060155A"/>
    <w:rsid w:val="00604334"/>
    <w:rsid w:val="006056AB"/>
    <w:rsid w:val="00614B9F"/>
    <w:rsid w:val="006166C1"/>
    <w:rsid w:val="00625A6F"/>
    <w:rsid w:val="006272AB"/>
    <w:rsid w:val="00627F24"/>
    <w:rsid w:val="00634F49"/>
    <w:rsid w:val="006426D0"/>
    <w:rsid w:val="00644890"/>
    <w:rsid w:val="0065246F"/>
    <w:rsid w:val="00653B11"/>
    <w:rsid w:val="00664A49"/>
    <w:rsid w:val="00667ED2"/>
    <w:rsid w:val="00671DC1"/>
    <w:rsid w:val="00673DCF"/>
    <w:rsid w:val="0068202E"/>
    <w:rsid w:val="00685161"/>
    <w:rsid w:val="00685C3C"/>
    <w:rsid w:val="00691F6F"/>
    <w:rsid w:val="00694843"/>
    <w:rsid w:val="00694D8E"/>
    <w:rsid w:val="00696B2B"/>
    <w:rsid w:val="00697A1E"/>
    <w:rsid w:val="006A008E"/>
    <w:rsid w:val="006A2D12"/>
    <w:rsid w:val="006A2E47"/>
    <w:rsid w:val="006A38B1"/>
    <w:rsid w:val="006B0D1E"/>
    <w:rsid w:val="006B7A41"/>
    <w:rsid w:val="006C731A"/>
    <w:rsid w:val="006D39A8"/>
    <w:rsid w:val="006D7C58"/>
    <w:rsid w:val="006E6914"/>
    <w:rsid w:val="006E7F10"/>
    <w:rsid w:val="006F6ECC"/>
    <w:rsid w:val="00700370"/>
    <w:rsid w:val="00700F20"/>
    <w:rsid w:val="007070A1"/>
    <w:rsid w:val="007211BA"/>
    <w:rsid w:val="00725C4E"/>
    <w:rsid w:val="00734D91"/>
    <w:rsid w:val="00735CBE"/>
    <w:rsid w:val="0074419C"/>
    <w:rsid w:val="00745D94"/>
    <w:rsid w:val="00752F5E"/>
    <w:rsid w:val="007549C6"/>
    <w:rsid w:val="0076174F"/>
    <w:rsid w:val="00765DA2"/>
    <w:rsid w:val="00774145"/>
    <w:rsid w:val="00776B95"/>
    <w:rsid w:val="00780BC5"/>
    <w:rsid w:val="00791F7C"/>
    <w:rsid w:val="007B4C00"/>
    <w:rsid w:val="007D0FEA"/>
    <w:rsid w:val="007D35F8"/>
    <w:rsid w:val="007D3D79"/>
    <w:rsid w:val="007D5FFC"/>
    <w:rsid w:val="007D67C9"/>
    <w:rsid w:val="007D7161"/>
    <w:rsid w:val="007E668A"/>
    <w:rsid w:val="007E6CB1"/>
    <w:rsid w:val="007E6DC0"/>
    <w:rsid w:val="007F1C84"/>
    <w:rsid w:val="007F54B2"/>
    <w:rsid w:val="007F67A9"/>
    <w:rsid w:val="008014C5"/>
    <w:rsid w:val="00802BA5"/>
    <w:rsid w:val="00807D1E"/>
    <w:rsid w:val="008154FB"/>
    <w:rsid w:val="00817DA0"/>
    <w:rsid w:val="00832A8C"/>
    <w:rsid w:val="00835DC9"/>
    <w:rsid w:val="00842B94"/>
    <w:rsid w:val="00843992"/>
    <w:rsid w:val="0084736D"/>
    <w:rsid w:val="00852E8F"/>
    <w:rsid w:val="00855A4B"/>
    <w:rsid w:val="00873AFC"/>
    <w:rsid w:val="00876675"/>
    <w:rsid w:val="00876A52"/>
    <w:rsid w:val="008804CC"/>
    <w:rsid w:val="008824D4"/>
    <w:rsid w:val="00885715"/>
    <w:rsid w:val="00886AC9"/>
    <w:rsid w:val="008963ED"/>
    <w:rsid w:val="008A6556"/>
    <w:rsid w:val="008A6723"/>
    <w:rsid w:val="008B54E4"/>
    <w:rsid w:val="008C0302"/>
    <w:rsid w:val="008C1AA2"/>
    <w:rsid w:val="008C38ED"/>
    <w:rsid w:val="008D23AB"/>
    <w:rsid w:val="008D77A3"/>
    <w:rsid w:val="008E0E41"/>
    <w:rsid w:val="008F0664"/>
    <w:rsid w:val="008F0B6D"/>
    <w:rsid w:val="009029DD"/>
    <w:rsid w:val="0090548A"/>
    <w:rsid w:val="00907B70"/>
    <w:rsid w:val="00914E73"/>
    <w:rsid w:val="0091584F"/>
    <w:rsid w:val="009162AC"/>
    <w:rsid w:val="009259A2"/>
    <w:rsid w:val="00925ADF"/>
    <w:rsid w:val="00933073"/>
    <w:rsid w:val="0094192B"/>
    <w:rsid w:val="00941D26"/>
    <w:rsid w:val="009455A6"/>
    <w:rsid w:val="0095369D"/>
    <w:rsid w:val="00964B5B"/>
    <w:rsid w:val="00965F7A"/>
    <w:rsid w:val="009712A0"/>
    <w:rsid w:val="00971DB5"/>
    <w:rsid w:val="0097405F"/>
    <w:rsid w:val="009745BD"/>
    <w:rsid w:val="009758AD"/>
    <w:rsid w:val="00980254"/>
    <w:rsid w:val="00982289"/>
    <w:rsid w:val="00985395"/>
    <w:rsid w:val="009853AB"/>
    <w:rsid w:val="00990B1F"/>
    <w:rsid w:val="00993659"/>
    <w:rsid w:val="009941E7"/>
    <w:rsid w:val="009A1D64"/>
    <w:rsid w:val="009A1EB5"/>
    <w:rsid w:val="009A3FCC"/>
    <w:rsid w:val="009A6101"/>
    <w:rsid w:val="009A783A"/>
    <w:rsid w:val="009B020B"/>
    <w:rsid w:val="009B46C5"/>
    <w:rsid w:val="009B6E44"/>
    <w:rsid w:val="009C68E1"/>
    <w:rsid w:val="009D17D3"/>
    <w:rsid w:val="009D5E10"/>
    <w:rsid w:val="009D6732"/>
    <w:rsid w:val="009E1188"/>
    <w:rsid w:val="009E14E4"/>
    <w:rsid w:val="009E74E3"/>
    <w:rsid w:val="009F1170"/>
    <w:rsid w:val="009F1C14"/>
    <w:rsid w:val="009F51DD"/>
    <w:rsid w:val="009F7C65"/>
    <w:rsid w:val="00A052F2"/>
    <w:rsid w:val="00A12B99"/>
    <w:rsid w:val="00A12BD0"/>
    <w:rsid w:val="00A14A47"/>
    <w:rsid w:val="00A159ED"/>
    <w:rsid w:val="00A16128"/>
    <w:rsid w:val="00A17C2F"/>
    <w:rsid w:val="00A31190"/>
    <w:rsid w:val="00A33CFB"/>
    <w:rsid w:val="00A34CB1"/>
    <w:rsid w:val="00A35A16"/>
    <w:rsid w:val="00A35C24"/>
    <w:rsid w:val="00A43222"/>
    <w:rsid w:val="00A43D80"/>
    <w:rsid w:val="00A5316A"/>
    <w:rsid w:val="00A60B73"/>
    <w:rsid w:val="00A615F5"/>
    <w:rsid w:val="00A61D39"/>
    <w:rsid w:val="00A62318"/>
    <w:rsid w:val="00A71278"/>
    <w:rsid w:val="00A82D6E"/>
    <w:rsid w:val="00A8310C"/>
    <w:rsid w:val="00A9021C"/>
    <w:rsid w:val="00A9176F"/>
    <w:rsid w:val="00AA67A8"/>
    <w:rsid w:val="00AA7B7F"/>
    <w:rsid w:val="00AB220F"/>
    <w:rsid w:val="00AB4552"/>
    <w:rsid w:val="00AB5626"/>
    <w:rsid w:val="00AC27AE"/>
    <w:rsid w:val="00AD700A"/>
    <w:rsid w:val="00AD7AE1"/>
    <w:rsid w:val="00AE0327"/>
    <w:rsid w:val="00AE288C"/>
    <w:rsid w:val="00AF1434"/>
    <w:rsid w:val="00AF15AD"/>
    <w:rsid w:val="00AF4778"/>
    <w:rsid w:val="00AF6C81"/>
    <w:rsid w:val="00AF7E1E"/>
    <w:rsid w:val="00B01467"/>
    <w:rsid w:val="00B05330"/>
    <w:rsid w:val="00B06679"/>
    <w:rsid w:val="00B067F4"/>
    <w:rsid w:val="00B06AA6"/>
    <w:rsid w:val="00B1073E"/>
    <w:rsid w:val="00B142FF"/>
    <w:rsid w:val="00B14B5A"/>
    <w:rsid w:val="00B16154"/>
    <w:rsid w:val="00B163A6"/>
    <w:rsid w:val="00B170F6"/>
    <w:rsid w:val="00B20C05"/>
    <w:rsid w:val="00B2799A"/>
    <w:rsid w:val="00B35A08"/>
    <w:rsid w:val="00B40E08"/>
    <w:rsid w:val="00B41811"/>
    <w:rsid w:val="00B43A38"/>
    <w:rsid w:val="00B47D50"/>
    <w:rsid w:val="00B503F8"/>
    <w:rsid w:val="00B506CD"/>
    <w:rsid w:val="00B525D8"/>
    <w:rsid w:val="00B608BA"/>
    <w:rsid w:val="00B62975"/>
    <w:rsid w:val="00B6505A"/>
    <w:rsid w:val="00B65578"/>
    <w:rsid w:val="00B6633C"/>
    <w:rsid w:val="00B71062"/>
    <w:rsid w:val="00B71871"/>
    <w:rsid w:val="00B764A8"/>
    <w:rsid w:val="00B776C4"/>
    <w:rsid w:val="00B81328"/>
    <w:rsid w:val="00B848BD"/>
    <w:rsid w:val="00B87D20"/>
    <w:rsid w:val="00B957BB"/>
    <w:rsid w:val="00B97F9B"/>
    <w:rsid w:val="00BA03E7"/>
    <w:rsid w:val="00BA748E"/>
    <w:rsid w:val="00BA765A"/>
    <w:rsid w:val="00BA7833"/>
    <w:rsid w:val="00BB3D27"/>
    <w:rsid w:val="00BB7804"/>
    <w:rsid w:val="00BC16EC"/>
    <w:rsid w:val="00BC24E1"/>
    <w:rsid w:val="00BC495F"/>
    <w:rsid w:val="00BD648F"/>
    <w:rsid w:val="00BD7A77"/>
    <w:rsid w:val="00BE1A74"/>
    <w:rsid w:val="00BE3042"/>
    <w:rsid w:val="00BE322E"/>
    <w:rsid w:val="00BE56AF"/>
    <w:rsid w:val="00BF23E1"/>
    <w:rsid w:val="00BF27B2"/>
    <w:rsid w:val="00BF3987"/>
    <w:rsid w:val="00BF4443"/>
    <w:rsid w:val="00BF6044"/>
    <w:rsid w:val="00C103F5"/>
    <w:rsid w:val="00C106C1"/>
    <w:rsid w:val="00C12443"/>
    <w:rsid w:val="00C137FD"/>
    <w:rsid w:val="00C20DA2"/>
    <w:rsid w:val="00C34B95"/>
    <w:rsid w:val="00C37F30"/>
    <w:rsid w:val="00C41535"/>
    <w:rsid w:val="00C41567"/>
    <w:rsid w:val="00C43D4B"/>
    <w:rsid w:val="00C45AE6"/>
    <w:rsid w:val="00C50FD6"/>
    <w:rsid w:val="00C53D59"/>
    <w:rsid w:val="00C56D3D"/>
    <w:rsid w:val="00C57DD5"/>
    <w:rsid w:val="00C606CE"/>
    <w:rsid w:val="00C6193C"/>
    <w:rsid w:val="00C666B3"/>
    <w:rsid w:val="00C72ADD"/>
    <w:rsid w:val="00C738BC"/>
    <w:rsid w:val="00C73C52"/>
    <w:rsid w:val="00C7642A"/>
    <w:rsid w:val="00C77DAB"/>
    <w:rsid w:val="00C80B61"/>
    <w:rsid w:val="00C80B80"/>
    <w:rsid w:val="00C84212"/>
    <w:rsid w:val="00C85C45"/>
    <w:rsid w:val="00C92231"/>
    <w:rsid w:val="00C976DA"/>
    <w:rsid w:val="00CA2EAE"/>
    <w:rsid w:val="00CA781C"/>
    <w:rsid w:val="00CB04D8"/>
    <w:rsid w:val="00CB4054"/>
    <w:rsid w:val="00CB4119"/>
    <w:rsid w:val="00CB6254"/>
    <w:rsid w:val="00CB65AC"/>
    <w:rsid w:val="00CC411E"/>
    <w:rsid w:val="00CE0C70"/>
    <w:rsid w:val="00CE1FC4"/>
    <w:rsid w:val="00CE4D30"/>
    <w:rsid w:val="00CF2C89"/>
    <w:rsid w:val="00D029C5"/>
    <w:rsid w:val="00D13FCD"/>
    <w:rsid w:val="00D17E2B"/>
    <w:rsid w:val="00D244CD"/>
    <w:rsid w:val="00D31A67"/>
    <w:rsid w:val="00D338EA"/>
    <w:rsid w:val="00D340EB"/>
    <w:rsid w:val="00D352A5"/>
    <w:rsid w:val="00D371A6"/>
    <w:rsid w:val="00D40295"/>
    <w:rsid w:val="00D4792E"/>
    <w:rsid w:val="00D50F6E"/>
    <w:rsid w:val="00D5483B"/>
    <w:rsid w:val="00D54E91"/>
    <w:rsid w:val="00D61EDA"/>
    <w:rsid w:val="00D62489"/>
    <w:rsid w:val="00D628A4"/>
    <w:rsid w:val="00D62CBC"/>
    <w:rsid w:val="00D662B6"/>
    <w:rsid w:val="00D701FB"/>
    <w:rsid w:val="00D7489A"/>
    <w:rsid w:val="00D749B3"/>
    <w:rsid w:val="00D76039"/>
    <w:rsid w:val="00D7776A"/>
    <w:rsid w:val="00D83679"/>
    <w:rsid w:val="00D83F25"/>
    <w:rsid w:val="00D866B2"/>
    <w:rsid w:val="00D921FA"/>
    <w:rsid w:val="00D97028"/>
    <w:rsid w:val="00D97D21"/>
    <w:rsid w:val="00D97F1A"/>
    <w:rsid w:val="00DA2468"/>
    <w:rsid w:val="00DA658D"/>
    <w:rsid w:val="00DB078B"/>
    <w:rsid w:val="00DB2428"/>
    <w:rsid w:val="00DB243E"/>
    <w:rsid w:val="00DB3047"/>
    <w:rsid w:val="00DB4FBE"/>
    <w:rsid w:val="00DC38B1"/>
    <w:rsid w:val="00DC5777"/>
    <w:rsid w:val="00DC6A63"/>
    <w:rsid w:val="00DD242D"/>
    <w:rsid w:val="00DD24D9"/>
    <w:rsid w:val="00DD3668"/>
    <w:rsid w:val="00DD394F"/>
    <w:rsid w:val="00DD6D14"/>
    <w:rsid w:val="00DD7CC7"/>
    <w:rsid w:val="00DE6F20"/>
    <w:rsid w:val="00DF1719"/>
    <w:rsid w:val="00DF2A7F"/>
    <w:rsid w:val="00DF51FF"/>
    <w:rsid w:val="00E01E32"/>
    <w:rsid w:val="00E01EEE"/>
    <w:rsid w:val="00E03041"/>
    <w:rsid w:val="00E0326C"/>
    <w:rsid w:val="00E075E4"/>
    <w:rsid w:val="00E107DE"/>
    <w:rsid w:val="00E1245C"/>
    <w:rsid w:val="00E2153B"/>
    <w:rsid w:val="00E249D9"/>
    <w:rsid w:val="00E276B5"/>
    <w:rsid w:val="00E3146C"/>
    <w:rsid w:val="00E34878"/>
    <w:rsid w:val="00E34990"/>
    <w:rsid w:val="00E36327"/>
    <w:rsid w:val="00E40BFF"/>
    <w:rsid w:val="00E46731"/>
    <w:rsid w:val="00E51751"/>
    <w:rsid w:val="00E56BE3"/>
    <w:rsid w:val="00E60099"/>
    <w:rsid w:val="00E66D9F"/>
    <w:rsid w:val="00E75B84"/>
    <w:rsid w:val="00E87E1A"/>
    <w:rsid w:val="00E908F6"/>
    <w:rsid w:val="00E920FA"/>
    <w:rsid w:val="00EA3DCB"/>
    <w:rsid w:val="00EB0EC2"/>
    <w:rsid w:val="00EB21D3"/>
    <w:rsid w:val="00EB32BE"/>
    <w:rsid w:val="00EC0869"/>
    <w:rsid w:val="00EC2D94"/>
    <w:rsid w:val="00ED1D06"/>
    <w:rsid w:val="00ED2AD7"/>
    <w:rsid w:val="00ED4B4E"/>
    <w:rsid w:val="00ED4C29"/>
    <w:rsid w:val="00EE73C6"/>
    <w:rsid w:val="00EF022E"/>
    <w:rsid w:val="00F010C8"/>
    <w:rsid w:val="00F01B2D"/>
    <w:rsid w:val="00F03796"/>
    <w:rsid w:val="00F03BC8"/>
    <w:rsid w:val="00F044C1"/>
    <w:rsid w:val="00F12C4A"/>
    <w:rsid w:val="00F132DF"/>
    <w:rsid w:val="00F170B4"/>
    <w:rsid w:val="00F20899"/>
    <w:rsid w:val="00F24D84"/>
    <w:rsid w:val="00F2528B"/>
    <w:rsid w:val="00F2536C"/>
    <w:rsid w:val="00F323E8"/>
    <w:rsid w:val="00F3647C"/>
    <w:rsid w:val="00F40C96"/>
    <w:rsid w:val="00F41714"/>
    <w:rsid w:val="00F45AE6"/>
    <w:rsid w:val="00F54346"/>
    <w:rsid w:val="00F61B90"/>
    <w:rsid w:val="00F7498E"/>
    <w:rsid w:val="00F842E7"/>
    <w:rsid w:val="00F87ADE"/>
    <w:rsid w:val="00F9003F"/>
    <w:rsid w:val="00F92012"/>
    <w:rsid w:val="00F96DF4"/>
    <w:rsid w:val="00FA00A7"/>
    <w:rsid w:val="00FA0253"/>
    <w:rsid w:val="00FA4242"/>
    <w:rsid w:val="00FB1FC2"/>
    <w:rsid w:val="00FB3094"/>
    <w:rsid w:val="00FC30F6"/>
    <w:rsid w:val="00FC5EEE"/>
    <w:rsid w:val="00FC6E0F"/>
    <w:rsid w:val="00FC7779"/>
    <w:rsid w:val="00FC7E38"/>
    <w:rsid w:val="00FC7FF2"/>
    <w:rsid w:val="00FD5C9D"/>
    <w:rsid w:val="00FE0AEF"/>
    <w:rsid w:val="00FE0CA9"/>
    <w:rsid w:val="00FE2ABF"/>
    <w:rsid w:val="00FE362F"/>
    <w:rsid w:val="00FE6AD4"/>
    <w:rsid w:val="00FE6C1D"/>
    <w:rsid w:val="00FF0AD6"/>
    <w:rsid w:val="00FF0F90"/>
    <w:rsid w:val="00FF7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B3C107E"/>
  <w15:chartTrackingRefBased/>
  <w15:docId w15:val="{43C57A34-7434-476F-9296-FCDE3E5CE0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000C"/>
  </w:style>
  <w:style w:type="paragraph" w:styleId="Titre1">
    <w:name w:val="heading 1"/>
    <w:next w:val="Normal"/>
    <w:link w:val="Titre1Car"/>
    <w:uiPriority w:val="9"/>
    <w:unhideWhenUsed/>
    <w:qFormat/>
    <w:rsid w:val="00B71062"/>
    <w:pPr>
      <w:keepNext/>
      <w:keepLines/>
      <w:spacing w:after="70" w:line="240" w:lineRule="auto"/>
      <w:ind w:left="497" w:right="-15" w:hanging="10"/>
      <w:outlineLvl w:val="0"/>
    </w:pPr>
    <w:rPr>
      <w:rFonts w:ascii="Century Gothic" w:eastAsia="Century Gothic" w:hAnsi="Century Gothic" w:cs="Century Gothic"/>
      <w:b/>
      <w:color w:val="000000"/>
      <w:sz w:val="24"/>
      <w:lang w:eastAsia="fr-FR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07A9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C7642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BE1A7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873AF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73AFC"/>
  </w:style>
  <w:style w:type="paragraph" w:styleId="Pieddepage">
    <w:name w:val="footer"/>
    <w:basedOn w:val="Normal"/>
    <w:link w:val="PieddepageCar"/>
    <w:uiPriority w:val="99"/>
    <w:unhideWhenUsed/>
    <w:rsid w:val="00873AF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73AFC"/>
  </w:style>
  <w:style w:type="paragraph" w:styleId="NormalWeb">
    <w:name w:val="Normal (Web)"/>
    <w:basedOn w:val="Normal"/>
    <w:link w:val="NormalWebCar"/>
    <w:uiPriority w:val="99"/>
    <w:unhideWhenUsed/>
    <w:rsid w:val="00873A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NormalWebCar">
    <w:name w:val="Normal (Web) Car"/>
    <w:basedOn w:val="Policepardfaut"/>
    <w:link w:val="NormalWeb"/>
    <w:uiPriority w:val="99"/>
    <w:rsid w:val="00873AFC"/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ACSI-Paragraphe">
    <w:name w:val="ACSI - Paragraphe"/>
    <w:basedOn w:val="NormalWeb"/>
    <w:link w:val="ACSI-ParagrapheCar"/>
    <w:qFormat/>
    <w:rsid w:val="00873AFC"/>
    <w:pPr>
      <w:spacing w:line="276" w:lineRule="auto"/>
      <w:jc w:val="both"/>
    </w:pPr>
    <w:rPr>
      <w:rFonts w:ascii="Open Sans" w:hAnsi="Open Sans" w:cs="Open Sans"/>
      <w:sz w:val="22"/>
      <w:szCs w:val="22"/>
    </w:rPr>
  </w:style>
  <w:style w:type="paragraph" w:customStyle="1" w:styleId="ACSI-Titresetsous-titres">
    <w:name w:val="ACSI - Titres et sous-titres"/>
    <w:basedOn w:val="NormalWeb"/>
    <w:link w:val="ACSI-Titresetsous-titresCar"/>
    <w:qFormat/>
    <w:rsid w:val="00873AFC"/>
    <w:pPr>
      <w:spacing w:line="276" w:lineRule="auto"/>
      <w:jc w:val="both"/>
    </w:pPr>
    <w:rPr>
      <w:rFonts w:ascii="Jost* Heavy" w:hAnsi="Jost* Heavy" w:cs="Open Sans"/>
      <w:sz w:val="32"/>
      <w:szCs w:val="32"/>
    </w:rPr>
  </w:style>
  <w:style w:type="character" w:customStyle="1" w:styleId="ACSI-ParagrapheCar">
    <w:name w:val="ACSI - Paragraphe Car"/>
    <w:basedOn w:val="NormalWebCar"/>
    <w:link w:val="ACSI-Paragraphe"/>
    <w:rsid w:val="00873AFC"/>
    <w:rPr>
      <w:rFonts w:ascii="Open Sans" w:eastAsia="Times New Roman" w:hAnsi="Open Sans" w:cs="Open Sans"/>
      <w:sz w:val="24"/>
      <w:szCs w:val="24"/>
      <w:lang w:eastAsia="fr-FR"/>
    </w:rPr>
  </w:style>
  <w:style w:type="character" w:customStyle="1" w:styleId="ACSI-Titresetsous-titresCar">
    <w:name w:val="ACSI - Titres et sous-titres Car"/>
    <w:basedOn w:val="NormalWebCar"/>
    <w:link w:val="ACSI-Titresetsous-titres"/>
    <w:rsid w:val="00873AFC"/>
    <w:rPr>
      <w:rFonts w:ascii="Jost* Heavy" w:eastAsia="Times New Roman" w:hAnsi="Jost* Heavy" w:cs="Open Sans"/>
      <w:sz w:val="32"/>
      <w:szCs w:val="32"/>
      <w:lang w:eastAsia="fr-FR"/>
    </w:rPr>
  </w:style>
  <w:style w:type="paragraph" w:styleId="Paragraphedeliste">
    <w:name w:val="List Paragraph"/>
    <w:basedOn w:val="Normal"/>
    <w:link w:val="ParagraphedelisteCar"/>
    <w:uiPriority w:val="34"/>
    <w:qFormat/>
    <w:rsid w:val="00E34878"/>
    <w:pPr>
      <w:ind w:left="720"/>
      <w:contextualSpacing/>
    </w:pPr>
  </w:style>
  <w:style w:type="character" w:customStyle="1" w:styleId="ParagraphedelisteCar">
    <w:name w:val="Paragraphe de liste Car"/>
    <w:basedOn w:val="Policepardfaut"/>
    <w:link w:val="Paragraphedeliste"/>
    <w:uiPriority w:val="34"/>
    <w:rsid w:val="00E34878"/>
  </w:style>
  <w:style w:type="paragraph" w:styleId="Sansinterligne">
    <w:name w:val="No Spacing"/>
    <w:link w:val="SansinterligneCar"/>
    <w:uiPriority w:val="1"/>
    <w:qFormat/>
    <w:rsid w:val="002F15E0"/>
    <w:pPr>
      <w:spacing w:after="0" w:line="240" w:lineRule="auto"/>
    </w:pPr>
    <w:rPr>
      <w:rFonts w:eastAsiaTheme="minorEastAsi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2F15E0"/>
    <w:rPr>
      <w:rFonts w:eastAsiaTheme="minorEastAsia"/>
    </w:rPr>
  </w:style>
  <w:style w:type="table" w:styleId="Grilledutableau">
    <w:name w:val="Table Grid"/>
    <w:basedOn w:val="TableauNormal"/>
    <w:uiPriority w:val="39"/>
    <w:rsid w:val="00237F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9"/>
    <w:rsid w:val="00B71062"/>
    <w:rPr>
      <w:rFonts w:ascii="Century Gothic" w:eastAsia="Century Gothic" w:hAnsi="Century Gothic" w:cs="Century Gothic"/>
      <w:b/>
      <w:color w:val="000000"/>
      <w:sz w:val="24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307A9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Lienhypertexte">
    <w:name w:val="Hyperlink"/>
    <w:uiPriority w:val="99"/>
    <w:unhideWhenUsed/>
    <w:rsid w:val="008C38ED"/>
    <w:rPr>
      <w:color w:val="0000FF"/>
      <w:u w:val="single"/>
    </w:rPr>
  </w:style>
  <w:style w:type="character" w:styleId="Rfrencelgre">
    <w:name w:val="Subtle Reference"/>
    <w:basedOn w:val="Policepardfaut"/>
    <w:uiPriority w:val="31"/>
    <w:qFormat/>
    <w:rsid w:val="00C7642A"/>
    <w:rPr>
      <w:smallCaps/>
      <w:color w:val="5A5A5A" w:themeColor="text1" w:themeTint="A5"/>
    </w:rPr>
  </w:style>
  <w:style w:type="paragraph" w:customStyle="1" w:styleId="MMTopic1">
    <w:name w:val="MM Topic 1"/>
    <w:basedOn w:val="Titre1"/>
    <w:link w:val="MMTopic1Car"/>
    <w:rsid w:val="00C7642A"/>
    <w:pPr>
      <w:numPr>
        <w:numId w:val="6"/>
      </w:numPr>
      <w:spacing w:before="480" w:after="0" w:line="276" w:lineRule="auto"/>
      <w:ind w:right="0"/>
    </w:pPr>
    <w:rPr>
      <w:rFonts w:asciiTheme="majorHAnsi" w:eastAsiaTheme="majorEastAsia" w:hAnsiTheme="majorHAnsi" w:cstheme="majorBidi"/>
      <w:bCs/>
      <w:color w:val="2F5496" w:themeColor="accent1" w:themeShade="BF"/>
      <w:sz w:val="28"/>
      <w:szCs w:val="28"/>
    </w:rPr>
  </w:style>
  <w:style w:type="character" w:customStyle="1" w:styleId="MMTopic1Car">
    <w:name w:val="MM Topic 1 Car"/>
    <w:basedOn w:val="Titre1Car"/>
    <w:link w:val="MMTopic1"/>
    <w:rsid w:val="00C7642A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fr-FR"/>
    </w:rPr>
  </w:style>
  <w:style w:type="paragraph" w:customStyle="1" w:styleId="MMTopic2">
    <w:name w:val="MM Topic 2"/>
    <w:basedOn w:val="Titre2"/>
    <w:link w:val="MMTopic2Car"/>
    <w:rsid w:val="00C7642A"/>
    <w:pPr>
      <w:numPr>
        <w:ilvl w:val="1"/>
        <w:numId w:val="6"/>
      </w:numPr>
      <w:spacing w:before="200" w:line="276" w:lineRule="auto"/>
    </w:pPr>
    <w:rPr>
      <w:b/>
      <w:bCs/>
      <w:color w:val="4472C4" w:themeColor="accent1"/>
    </w:rPr>
  </w:style>
  <w:style w:type="character" w:customStyle="1" w:styleId="MMTopic2Car">
    <w:name w:val="MM Topic 2 Car"/>
    <w:basedOn w:val="Titre2Car"/>
    <w:link w:val="MMTopic2"/>
    <w:rsid w:val="00C7642A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customStyle="1" w:styleId="MMTopic3">
    <w:name w:val="MM Topic 3"/>
    <w:basedOn w:val="Titre3"/>
    <w:link w:val="MMTopic3Car"/>
    <w:rsid w:val="00C7642A"/>
    <w:pPr>
      <w:numPr>
        <w:ilvl w:val="2"/>
        <w:numId w:val="6"/>
      </w:numPr>
      <w:spacing w:before="200" w:line="276" w:lineRule="auto"/>
    </w:pPr>
    <w:rPr>
      <w:b/>
      <w:bCs/>
      <w:color w:val="4472C4" w:themeColor="accent1"/>
    </w:rPr>
  </w:style>
  <w:style w:type="character" w:customStyle="1" w:styleId="MMTopic3Car">
    <w:name w:val="MM Topic 3 Car"/>
    <w:basedOn w:val="Titre3Car"/>
    <w:link w:val="MMTopic3"/>
    <w:rsid w:val="00C7642A"/>
    <w:rPr>
      <w:rFonts w:asciiTheme="majorHAnsi" w:eastAsiaTheme="majorEastAsia" w:hAnsiTheme="majorHAnsi" w:cstheme="majorBidi"/>
      <w:b/>
      <w:bCs/>
      <w:color w:val="4472C4" w:themeColor="accent1"/>
      <w:sz w:val="24"/>
      <w:szCs w:val="24"/>
    </w:rPr>
  </w:style>
  <w:style w:type="character" w:customStyle="1" w:styleId="Titre3Car">
    <w:name w:val="Titre 3 Car"/>
    <w:basedOn w:val="Policepardfaut"/>
    <w:link w:val="Titre3"/>
    <w:uiPriority w:val="9"/>
    <w:rsid w:val="00C7642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Texteprformat">
    <w:name w:val="Texte préformaté"/>
    <w:basedOn w:val="Normal"/>
    <w:rsid w:val="00EB21D3"/>
    <w:pPr>
      <w:suppressAutoHyphens/>
      <w:spacing w:after="0" w:line="254" w:lineRule="auto"/>
    </w:pPr>
    <w:rPr>
      <w:rFonts w:ascii="Liberation Mono" w:eastAsia="Droid Sans Fallback" w:hAnsi="Liberation Mono" w:cs="Liberation Mono"/>
      <w:color w:val="00000A"/>
      <w:sz w:val="20"/>
      <w:szCs w:val="20"/>
    </w:rPr>
  </w:style>
  <w:style w:type="character" w:customStyle="1" w:styleId="Titre4Car">
    <w:name w:val="Titre 4 Car"/>
    <w:basedOn w:val="Policepardfaut"/>
    <w:link w:val="Titre4"/>
    <w:uiPriority w:val="9"/>
    <w:rsid w:val="00BE1A7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2D348E"/>
    <w:pPr>
      <w:spacing w:before="240" w:after="0" w:line="259" w:lineRule="auto"/>
      <w:ind w:left="0" w:right="0" w:firstLine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TM1">
    <w:name w:val="toc 1"/>
    <w:basedOn w:val="Normal"/>
    <w:next w:val="Normal"/>
    <w:autoRedefine/>
    <w:uiPriority w:val="39"/>
    <w:unhideWhenUsed/>
    <w:rsid w:val="002D348E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2D348E"/>
    <w:pPr>
      <w:spacing w:after="100"/>
      <w:ind w:left="220"/>
    </w:pPr>
  </w:style>
  <w:style w:type="character" w:styleId="Mentionnonrsolue">
    <w:name w:val="Unresolved Mention"/>
    <w:basedOn w:val="Policepardfaut"/>
    <w:uiPriority w:val="99"/>
    <w:semiHidden/>
    <w:unhideWhenUsed/>
    <w:rsid w:val="001033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r.wikipedia.org/wiki/Serveur_Web" TargetMode="Externa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G:\Livraison%20Charte%20graphique\Papier%20entete\Entete%20ACSI%202023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FD7D01-AA44-4449-83F4-5BB774DCE8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Entete ACSI 2023</Template>
  <TotalTime>2062</TotalTime>
  <Pages>11</Pages>
  <Words>531</Words>
  <Characters>2926</Characters>
  <Application>Microsoft Office Word</Application>
  <DocSecurity>0</DocSecurity>
  <Lines>24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 36Go</dc:creator>
  <cp:keywords/>
  <dc:description/>
  <cp:lastModifiedBy>Crescent Nounga</cp:lastModifiedBy>
  <cp:revision>1362</cp:revision>
  <dcterms:created xsi:type="dcterms:W3CDTF">2023-02-10T13:04:00Z</dcterms:created>
  <dcterms:modified xsi:type="dcterms:W3CDTF">2024-07-24T10:22:00Z</dcterms:modified>
</cp:coreProperties>
</file>